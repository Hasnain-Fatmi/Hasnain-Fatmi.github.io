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5395" w14:textId="54314ADB" w:rsidR="005F1219" w:rsidRPr="006C32FA" w:rsidRDefault="00DD513C" w:rsidP="00095D51">
      <w:pPr>
        <w:pStyle w:val="Title"/>
        <w:spacing w:before="20"/>
        <w:jc w:val="center"/>
        <w:rPr>
          <w:rFonts w:ascii="Times New Roman" w:hAnsi="Times New Roman" w:cs="Times New Roman"/>
          <w:sz w:val="36"/>
          <w:szCs w:val="36"/>
        </w:rPr>
      </w:pPr>
      <w:r w:rsidRPr="002E3B06">
        <w:rPr>
          <w:rFonts w:ascii="Times New Roman" w:hAnsi="Times New Roman" w:cs="Times New Roman"/>
          <w:sz w:val="32"/>
          <w:szCs w:val="32"/>
        </w:rPr>
        <w:t>M</w:t>
      </w:r>
      <w:r w:rsidR="005F4F5C" w:rsidRPr="002E3B06">
        <w:rPr>
          <w:rFonts w:ascii="Times New Roman" w:hAnsi="Times New Roman" w:cs="Times New Roman"/>
          <w:sz w:val="32"/>
          <w:szCs w:val="32"/>
        </w:rPr>
        <w:t>uhammad</w:t>
      </w:r>
      <w:r w:rsidRPr="002E3B06">
        <w:rPr>
          <w:rFonts w:ascii="Times New Roman" w:hAnsi="Times New Roman" w:cs="Times New Roman"/>
          <w:sz w:val="32"/>
          <w:szCs w:val="32"/>
        </w:rPr>
        <w:t xml:space="preserve"> Hasnain Fatmi</w:t>
      </w:r>
    </w:p>
    <w:p w14:paraId="65E57BAB" w14:textId="7ED17935" w:rsidR="00787EDE" w:rsidRPr="002E3B06" w:rsidRDefault="00ED45D3" w:rsidP="00F40A15">
      <w:pPr>
        <w:jc w:val="center"/>
        <w:rPr>
          <w:rFonts w:ascii="Times New Roman" w:hAnsi="Times New Roman" w:cs="Times New Roman"/>
          <w:b/>
          <w:bCs/>
          <w:color w:val="0000FF"/>
          <w:szCs w:val="20"/>
          <w:u w:val="single"/>
        </w:rPr>
      </w:pPr>
      <w:r w:rsidRPr="002E3B06">
        <w:rPr>
          <w:rFonts w:ascii="Times New Roman" w:hAnsi="Times New Roman" w:cs="Times New Roman"/>
          <w:b/>
          <w:bCs/>
          <w:szCs w:val="20"/>
        </w:rPr>
        <w:t>+92</w:t>
      </w:r>
      <w:r w:rsidR="000D51B8" w:rsidRPr="002E3B06">
        <w:rPr>
          <w:rFonts w:ascii="Times New Roman" w:hAnsi="Times New Roman" w:cs="Times New Roman"/>
          <w:b/>
          <w:bCs/>
          <w:szCs w:val="20"/>
        </w:rPr>
        <w:t xml:space="preserve"> 3077178904</w:t>
      </w:r>
      <w:r w:rsidR="00F41BEE" w:rsidRPr="002E3B06">
        <w:rPr>
          <w:rFonts w:ascii="Times New Roman" w:hAnsi="Times New Roman" w:cs="Times New Roman"/>
          <w:b/>
          <w:bCs/>
          <w:szCs w:val="20"/>
        </w:rPr>
        <w:t xml:space="preserve"> | </w:t>
      </w:r>
      <w:r w:rsidR="000D51B8" w:rsidRPr="002E3B06">
        <w:rPr>
          <w:rFonts w:ascii="Times New Roman" w:hAnsi="Times New Roman" w:cs="Times New Roman"/>
          <w:b/>
          <w:bCs/>
          <w:szCs w:val="20"/>
        </w:rPr>
        <w:t>hasnainfatmi22</w:t>
      </w:r>
      <w:r w:rsidRPr="002E3B06">
        <w:rPr>
          <w:rFonts w:ascii="Times New Roman" w:hAnsi="Times New Roman" w:cs="Times New Roman"/>
          <w:b/>
          <w:bCs/>
          <w:szCs w:val="20"/>
        </w:rPr>
        <w:t>@gmail.com</w:t>
      </w:r>
      <w:r w:rsidR="00F41BEE" w:rsidRPr="002E3B06">
        <w:rPr>
          <w:rFonts w:ascii="Times New Roman" w:hAnsi="Times New Roman" w:cs="Times New Roman"/>
          <w:b/>
          <w:bCs/>
          <w:szCs w:val="20"/>
        </w:rPr>
        <w:t xml:space="preserve"> </w:t>
      </w:r>
      <w:r w:rsidR="00077FBE" w:rsidRPr="002E3B06">
        <w:rPr>
          <w:rFonts w:ascii="Times New Roman" w:hAnsi="Times New Roman" w:cs="Times New Roman"/>
          <w:b/>
          <w:bCs/>
          <w:szCs w:val="20"/>
        </w:rPr>
        <w:t xml:space="preserve">| </w:t>
      </w:r>
      <w:hyperlink r:id="rId11" w:history="1">
        <w:r w:rsidR="002E3B06" w:rsidRPr="002E3B06">
          <w:rPr>
            <w:rStyle w:val="Hyperlink"/>
            <w:rFonts w:ascii="Times New Roman" w:hAnsi="Times New Roman" w:cs="Times New Roman"/>
            <w:b/>
            <w:bCs/>
            <w:szCs w:val="20"/>
          </w:rPr>
          <w:t>GitHub: Hasnain-Fatmi</w:t>
        </w:r>
      </w:hyperlink>
      <w:r w:rsidR="00077FBE" w:rsidRPr="002E3B06">
        <w:rPr>
          <w:rFonts w:ascii="Times New Roman" w:hAnsi="Times New Roman" w:cs="Times New Roman"/>
          <w:b/>
          <w:bCs/>
          <w:szCs w:val="20"/>
        </w:rPr>
        <w:t xml:space="preserve">| </w:t>
      </w:r>
      <w:hyperlink r:id="rId12" w:history="1">
        <w:r w:rsidR="002E3B06" w:rsidRPr="002E3B06">
          <w:rPr>
            <w:rStyle w:val="Hyperlink"/>
            <w:rFonts w:ascii="Times New Roman" w:hAnsi="Times New Roman" w:cs="Times New Roman"/>
            <w:b/>
            <w:bCs/>
            <w:szCs w:val="20"/>
          </w:rPr>
          <w:t xml:space="preserve">LinkedIn: </w:t>
        </w:r>
        <w:proofErr w:type="spellStart"/>
        <w:r w:rsidR="002E3B06" w:rsidRPr="002E3B06">
          <w:rPr>
            <w:rStyle w:val="Hyperlink"/>
            <w:rFonts w:ascii="Times New Roman" w:hAnsi="Times New Roman" w:cs="Times New Roman"/>
            <w:b/>
            <w:bCs/>
            <w:szCs w:val="20"/>
          </w:rPr>
          <w:t>hasnain</w:t>
        </w:r>
        <w:proofErr w:type="spellEnd"/>
        <w:r w:rsidR="002E3B06" w:rsidRPr="002E3B06">
          <w:rPr>
            <w:rStyle w:val="Hyperlink"/>
            <w:rFonts w:ascii="Times New Roman" w:hAnsi="Times New Roman" w:cs="Times New Roman"/>
            <w:b/>
            <w:bCs/>
            <w:szCs w:val="20"/>
          </w:rPr>
          <w:t>-fatmi</w:t>
        </w:r>
      </w:hyperlink>
      <w:r w:rsidR="00433F3C" w:rsidRPr="002E3B06">
        <w:rPr>
          <w:rFonts w:ascii="Times New Roman" w:hAnsi="Times New Roman" w:cs="Times New Roman"/>
          <w:b/>
          <w:bCs/>
          <w:szCs w:val="20"/>
        </w:rPr>
        <w:t xml:space="preserve">| </w:t>
      </w:r>
      <w:hyperlink r:id="rId13" w:history="1">
        <w:r w:rsidR="002E3B06" w:rsidRPr="002E3B06">
          <w:rPr>
            <w:rStyle w:val="Hyperlink"/>
            <w:rFonts w:ascii="Times New Roman" w:hAnsi="Times New Roman" w:cs="Times New Roman"/>
            <w:b/>
            <w:bCs/>
            <w:szCs w:val="20"/>
          </w:rPr>
          <w:t>hasnainfatmi.com</w:t>
        </w:r>
      </w:hyperlink>
      <w:r w:rsidR="002E3B06" w:rsidRPr="002E3B06">
        <w:rPr>
          <w:rFonts w:ascii="Times New Roman" w:hAnsi="Times New Roman" w:cs="Times New Roman"/>
          <w:b/>
          <w:bCs/>
          <w:szCs w:val="20"/>
        </w:rPr>
        <w:t xml:space="preserve"> </w:t>
      </w:r>
    </w:p>
    <w:p w14:paraId="6DEED3D5" w14:textId="2AB9592F" w:rsidR="00771F1E" w:rsidRPr="002E3B06" w:rsidRDefault="005B5487" w:rsidP="00A16039">
      <w:pPr>
        <w:jc w:val="center"/>
        <w:rPr>
          <w:rFonts w:ascii="Times New Roman" w:hAnsi="Times New Roman" w:cs="Times New Roman"/>
          <w:sz w:val="21"/>
          <w:szCs w:val="21"/>
        </w:rPr>
      </w:pPr>
      <w:r w:rsidRPr="002E3B06">
        <w:rPr>
          <w:rFonts w:ascii="Times New Roman" w:hAnsi="Times New Roman" w:cs="Times New Roman"/>
          <w:sz w:val="21"/>
          <w:szCs w:val="21"/>
        </w:rPr>
        <w:t xml:space="preserve">Software engineer with experience in </w:t>
      </w:r>
      <w:r w:rsidR="000E4AA0" w:rsidRPr="002E3B06">
        <w:rPr>
          <w:rFonts w:ascii="Times New Roman" w:hAnsi="Times New Roman" w:cs="Times New Roman"/>
          <w:sz w:val="21"/>
          <w:szCs w:val="21"/>
        </w:rPr>
        <w:t xml:space="preserve">full-stack development, </w:t>
      </w:r>
      <w:r w:rsidRPr="002E3B06">
        <w:rPr>
          <w:rFonts w:ascii="Times New Roman" w:hAnsi="Times New Roman" w:cs="Times New Roman"/>
          <w:sz w:val="21"/>
          <w:szCs w:val="21"/>
        </w:rPr>
        <w:t>data transformation,</w:t>
      </w:r>
      <w:r w:rsidR="000E4AA0" w:rsidRPr="002E3B06">
        <w:rPr>
          <w:rFonts w:ascii="Times New Roman" w:hAnsi="Times New Roman" w:cs="Times New Roman"/>
          <w:sz w:val="21"/>
          <w:szCs w:val="21"/>
        </w:rPr>
        <w:t xml:space="preserve"> </w:t>
      </w:r>
      <w:r w:rsidRPr="002E3B06">
        <w:rPr>
          <w:rFonts w:ascii="Times New Roman" w:hAnsi="Times New Roman" w:cs="Times New Roman"/>
          <w:sz w:val="21"/>
          <w:szCs w:val="21"/>
        </w:rPr>
        <w:t>and ML workflows.</w:t>
      </w:r>
    </w:p>
    <w:p w14:paraId="633EC357" w14:textId="77777777" w:rsidR="00F41BEE" w:rsidRPr="006C32FA" w:rsidRDefault="00000000" w:rsidP="00375493">
      <w:pPr>
        <w:pStyle w:val="Heading1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513793667"/>
          <w:placeholder>
            <w:docPart w:val="72235FD1687A446AB37A78EF4F2BB741"/>
          </w:placeholder>
          <w:temporary/>
          <w:showingPlcHdr/>
          <w15:appearance w15:val="hidden"/>
        </w:sdtPr>
        <w:sdtContent>
          <w:r w:rsidR="00F41BEE" w:rsidRPr="006C32FA">
            <w:rPr>
              <w:rFonts w:ascii="Times New Roman" w:hAnsi="Times New Roman" w:cs="Times New Roman"/>
            </w:rPr>
            <w:t>Education</w:t>
          </w:r>
        </w:sdtContent>
      </w:sdt>
    </w:p>
    <w:p w14:paraId="01116928" w14:textId="7EAEE23B" w:rsidR="00ED45D3" w:rsidRPr="006C32FA" w:rsidRDefault="00003455" w:rsidP="00375493">
      <w:pPr>
        <w:spacing w:line="168" w:lineRule="auto"/>
        <w:jc w:val="both"/>
        <w:rPr>
          <w:rFonts w:ascii="Times New Roman" w:hAnsi="Times New Roman" w:cs="Times New Roman"/>
          <w:sz w:val="10"/>
          <w:szCs w:val="12"/>
        </w:rPr>
      </w:pPr>
      <w:r w:rsidRPr="006C32FA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25500D0C" wp14:editId="280A30B5">
                <wp:extent cx="6941820" cy="7620"/>
                <wp:effectExtent l="0" t="0" r="30480" b="3048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82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5408D3" id="Straight Connector 1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6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CE4D6E3" w14:textId="313FADC9" w:rsidR="00ED45D3" w:rsidRPr="006C32FA" w:rsidRDefault="00ED45D3" w:rsidP="00375493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6C32FA">
        <w:rPr>
          <w:rFonts w:ascii="Times New Roman" w:hAnsi="Times New Roman" w:cs="Times New Roman"/>
          <w:b/>
          <w:bCs/>
          <w:szCs w:val="20"/>
        </w:rPr>
        <w:t>FAST NATIONAL UNIVERSITY OF COMPUTER AND EMERGING SCIENCES</w:t>
      </w:r>
      <w:r w:rsidR="00F7227B" w:rsidRPr="006C32FA">
        <w:rPr>
          <w:rFonts w:ascii="Times New Roman" w:hAnsi="Times New Roman" w:cs="Times New Roman"/>
          <w:b/>
          <w:bCs/>
          <w:szCs w:val="20"/>
        </w:rPr>
        <w:t xml:space="preserve"> </w:t>
      </w:r>
      <w:r w:rsidR="002C3CEE" w:rsidRPr="006C32FA">
        <w:rPr>
          <w:rFonts w:ascii="Times New Roman" w:hAnsi="Times New Roman" w:cs="Times New Roman"/>
          <w:b/>
          <w:bCs/>
          <w:szCs w:val="20"/>
        </w:rPr>
        <w:t xml:space="preserve">                                  </w:t>
      </w:r>
      <w:r w:rsidR="005F1219" w:rsidRPr="006C32FA">
        <w:rPr>
          <w:rFonts w:ascii="Times New Roman" w:hAnsi="Times New Roman" w:cs="Times New Roman"/>
          <w:b/>
          <w:bCs/>
          <w:szCs w:val="20"/>
        </w:rPr>
        <w:t>Lahore, Pakistan</w:t>
      </w:r>
      <w:r w:rsidR="002C3CEE" w:rsidRPr="006C32FA">
        <w:rPr>
          <w:rFonts w:ascii="Times New Roman" w:hAnsi="Times New Roman" w:cs="Times New Roman"/>
          <w:b/>
          <w:bCs/>
          <w:szCs w:val="20"/>
        </w:rPr>
        <w:t xml:space="preserve">        </w:t>
      </w:r>
    </w:p>
    <w:p w14:paraId="2E2C0F28" w14:textId="74DC6793" w:rsidR="00B46E5D" w:rsidRDefault="00ED45D3" w:rsidP="00375493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2E3B06">
        <w:rPr>
          <w:rFonts w:ascii="Times New Roman" w:hAnsi="Times New Roman" w:cs="Times New Roman"/>
          <w:i/>
          <w:iCs/>
          <w:sz w:val="23"/>
          <w:szCs w:val="23"/>
        </w:rPr>
        <w:t>Bachelor of Science, Computer Science</w:t>
      </w:r>
      <w:r w:rsidR="005F1219" w:rsidRPr="002E3B06">
        <w:rPr>
          <w:rFonts w:ascii="Times New Roman" w:hAnsi="Times New Roman" w:cs="Times New Roman"/>
          <w:i/>
          <w:iCs/>
          <w:sz w:val="23"/>
          <w:szCs w:val="23"/>
        </w:rPr>
        <w:t xml:space="preserve">                                                                                   </w:t>
      </w:r>
      <w:proofErr w:type="gramStart"/>
      <w:r w:rsidR="005F1219" w:rsidRPr="002E3B06">
        <w:rPr>
          <w:rFonts w:ascii="Times New Roman" w:hAnsi="Times New Roman" w:cs="Times New Roman"/>
          <w:i/>
          <w:iCs/>
          <w:sz w:val="23"/>
          <w:szCs w:val="23"/>
        </w:rPr>
        <w:t xml:space="preserve">   </w:t>
      </w:r>
      <w:r w:rsidR="005F1219" w:rsidRPr="006C32FA">
        <w:rPr>
          <w:rFonts w:ascii="Times New Roman" w:hAnsi="Times New Roman" w:cs="Times New Roman"/>
          <w:b/>
          <w:bCs/>
          <w:szCs w:val="20"/>
        </w:rPr>
        <w:t>(</w:t>
      </w:r>
      <w:proofErr w:type="gramEnd"/>
      <w:r w:rsidR="005F1219" w:rsidRPr="006C32FA">
        <w:rPr>
          <w:rFonts w:ascii="Times New Roman" w:hAnsi="Times New Roman" w:cs="Times New Roman"/>
          <w:b/>
          <w:bCs/>
          <w:szCs w:val="20"/>
        </w:rPr>
        <w:t>Sep 2021 – June 2025)</w:t>
      </w:r>
    </w:p>
    <w:p w14:paraId="3A08E929" w14:textId="77777777" w:rsidR="00D547D8" w:rsidRDefault="00D547D8" w:rsidP="00375493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</w:p>
    <w:p w14:paraId="41781643" w14:textId="77777777" w:rsidR="00EE4BE9" w:rsidRPr="006C32FA" w:rsidRDefault="00EE4BE9" w:rsidP="00375493">
      <w:pPr>
        <w:pStyle w:val="Heading1"/>
        <w:spacing w:before="0"/>
        <w:jc w:val="both"/>
        <w:rPr>
          <w:rFonts w:ascii="Times New Roman" w:hAnsi="Times New Roman" w:cs="Times New Roman"/>
        </w:rPr>
      </w:pPr>
      <w:r w:rsidRPr="006C32FA">
        <w:rPr>
          <w:rFonts w:ascii="Times New Roman" w:hAnsi="Times New Roman" w:cs="Times New Roman"/>
        </w:rPr>
        <w:t>Experience:</w:t>
      </w:r>
    </w:p>
    <w:p w14:paraId="5723A4E1" w14:textId="79E1BB42" w:rsidR="008530F0" w:rsidRPr="006C32FA" w:rsidRDefault="00EE4BE9" w:rsidP="008530F0">
      <w:pPr>
        <w:pStyle w:val="Heading1"/>
        <w:spacing w:before="0" w:after="0"/>
        <w:jc w:val="both"/>
        <w:rPr>
          <w:rFonts w:ascii="Times New Roman" w:hAnsi="Times New Roman" w:cs="Times New Roman"/>
          <w:bCs/>
          <w:sz w:val="20"/>
          <w:szCs w:val="16"/>
        </w:rPr>
      </w:pPr>
      <w:r w:rsidRPr="006C32FA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2AD2398F" wp14:editId="5DF6E449">
                <wp:extent cx="6927850" cy="32385"/>
                <wp:effectExtent l="0" t="0" r="25400" b="24765"/>
                <wp:docPr id="151814594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850" cy="3238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348789" id="Straight Connector 1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5.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" strokecolor="black [3213]" strokeweight="1pt">
                <v:stroke joinstyle="miter"/>
                <w10:anchorlock/>
              </v:line>
            </w:pict>
          </mc:Fallback>
        </mc:AlternateContent>
      </w:r>
      <w:r w:rsidRPr="006C32FA">
        <w:rPr>
          <w:rFonts w:ascii="Times New Roman" w:hAnsi="Times New Roman" w:cs="Times New Roman"/>
        </w:rPr>
        <w:br/>
      </w:r>
      <w:r w:rsidR="002E3B06" w:rsidRPr="00A16039">
        <w:rPr>
          <w:rFonts w:ascii="Times New Roman" w:hAnsi="Times New Roman" w:cs="Times New Roman"/>
          <w:sz w:val="23"/>
          <w:szCs w:val="23"/>
        </w:rPr>
        <w:t>EaseCloud Technologies</w:t>
      </w:r>
      <w:r w:rsidR="002E3B06">
        <w:rPr>
          <w:rFonts w:ascii="Times New Roman" w:hAnsi="Times New Roman" w:cs="Times New Roman"/>
          <w:sz w:val="20"/>
          <w:szCs w:val="24"/>
        </w:rPr>
        <w:tab/>
      </w:r>
      <w:r w:rsidR="002E3B06">
        <w:rPr>
          <w:rFonts w:ascii="Times New Roman" w:hAnsi="Times New Roman" w:cs="Times New Roman"/>
          <w:sz w:val="20"/>
          <w:szCs w:val="24"/>
        </w:rPr>
        <w:tab/>
      </w:r>
      <w:r w:rsidR="008530F0" w:rsidRPr="006C32FA">
        <w:rPr>
          <w:rFonts w:ascii="Times New Roman" w:hAnsi="Times New Roman" w:cs="Times New Roman"/>
          <w:sz w:val="20"/>
          <w:szCs w:val="24"/>
        </w:rPr>
        <w:tab/>
      </w:r>
      <w:r w:rsidR="008530F0" w:rsidRPr="006C32FA">
        <w:rPr>
          <w:rFonts w:ascii="Times New Roman" w:hAnsi="Times New Roman" w:cs="Times New Roman"/>
          <w:bCs/>
          <w:szCs w:val="20"/>
        </w:rPr>
        <w:t xml:space="preserve">                              </w:t>
      </w:r>
      <w:r w:rsidR="008530F0" w:rsidRPr="006C32FA">
        <w:rPr>
          <w:rFonts w:ascii="Times New Roman" w:hAnsi="Times New Roman" w:cs="Times New Roman"/>
          <w:bCs/>
          <w:szCs w:val="20"/>
        </w:rPr>
        <w:tab/>
      </w:r>
      <w:r w:rsidR="008530F0" w:rsidRPr="006C32FA">
        <w:rPr>
          <w:rFonts w:ascii="Times New Roman" w:hAnsi="Times New Roman" w:cs="Times New Roman"/>
          <w:bCs/>
          <w:szCs w:val="20"/>
        </w:rPr>
        <w:tab/>
      </w:r>
      <w:r w:rsidR="008530F0" w:rsidRPr="006C32FA">
        <w:rPr>
          <w:rFonts w:ascii="Times New Roman" w:hAnsi="Times New Roman" w:cs="Times New Roman"/>
          <w:bCs/>
          <w:szCs w:val="20"/>
        </w:rPr>
        <w:tab/>
        <w:t xml:space="preserve">                       </w:t>
      </w:r>
      <w:r w:rsidR="008530F0" w:rsidRPr="006C32FA">
        <w:rPr>
          <w:rFonts w:ascii="Times New Roman" w:hAnsi="Times New Roman" w:cs="Times New Roman"/>
          <w:bCs/>
          <w:sz w:val="20"/>
          <w:szCs w:val="16"/>
        </w:rPr>
        <w:t>Lahore, Pakistan</w:t>
      </w:r>
    </w:p>
    <w:p w14:paraId="0D794041" w14:textId="5C54C2D2" w:rsidR="008530F0" w:rsidRPr="006C32FA" w:rsidRDefault="002E3B06" w:rsidP="008530F0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2E3B06">
        <w:rPr>
          <w:rFonts w:ascii="Times New Roman" w:hAnsi="Times New Roman" w:cs="Times New Roman"/>
          <w:i/>
          <w:iCs/>
          <w:szCs w:val="24"/>
        </w:rPr>
        <w:t>Associate Software Engineer</w:t>
      </w:r>
      <w:r w:rsidR="008530F0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                                                                </w:t>
      </w:r>
      <w:r w:rsidR="00C37C5F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           </w:t>
      </w:r>
      <w:proofErr w:type="gramStart"/>
      <w:r w:rsidR="00C37C5F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</w:t>
      </w:r>
      <w:r w:rsidR="008530F0" w:rsidRPr="006C32FA">
        <w:rPr>
          <w:rFonts w:ascii="Times New Roman" w:hAnsi="Times New Roman" w:cs="Times New Roman"/>
          <w:b/>
          <w:bCs/>
          <w:szCs w:val="20"/>
        </w:rPr>
        <w:t>(</w:t>
      </w:r>
      <w:proofErr w:type="gramEnd"/>
      <w:r w:rsidR="008530F0">
        <w:rPr>
          <w:rFonts w:ascii="Times New Roman" w:hAnsi="Times New Roman" w:cs="Times New Roman"/>
          <w:b/>
          <w:bCs/>
          <w:szCs w:val="20"/>
        </w:rPr>
        <w:t>Aug</w:t>
      </w:r>
      <w:r w:rsidR="008530F0" w:rsidRPr="006C32FA">
        <w:rPr>
          <w:rFonts w:ascii="Times New Roman" w:hAnsi="Times New Roman" w:cs="Times New Roman"/>
          <w:b/>
          <w:bCs/>
          <w:szCs w:val="20"/>
        </w:rPr>
        <w:t xml:space="preserve"> 202</w:t>
      </w:r>
      <w:r w:rsidR="0069528A">
        <w:rPr>
          <w:rFonts w:ascii="Times New Roman" w:hAnsi="Times New Roman" w:cs="Times New Roman"/>
          <w:b/>
          <w:bCs/>
          <w:szCs w:val="20"/>
        </w:rPr>
        <w:t>5</w:t>
      </w:r>
      <w:r w:rsidR="008530F0" w:rsidRPr="006C32FA">
        <w:rPr>
          <w:rFonts w:ascii="Times New Roman" w:hAnsi="Times New Roman" w:cs="Times New Roman"/>
          <w:b/>
          <w:bCs/>
          <w:szCs w:val="20"/>
        </w:rPr>
        <w:t xml:space="preserve"> – </w:t>
      </w:r>
      <w:r w:rsidR="00890E4E">
        <w:rPr>
          <w:rFonts w:ascii="Times New Roman" w:hAnsi="Times New Roman" w:cs="Times New Roman"/>
          <w:b/>
          <w:bCs/>
          <w:szCs w:val="20"/>
        </w:rPr>
        <w:t>Feb 2026</w:t>
      </w:r>
      <w:r w:rsidR="008530F0" w:rsidRPr="006C32FA">
        <w:rPr>
          <w:rFonts w:ascii="Times New Roman" w:hAnsi="Times New Roman" w:cs="Times New Roman"/>
          <w:b/>
          <w:bCs/>
          <w:szCs w:val="20"/>
        </w:rPr>
        <w:t>)</w:t>
      </w:r>
    </w:p>
    <w:p w14:paraId="7FA2C265" w14:textId="77777777" w:rsidR="008530F0" w:rsidRPr="006558D9" w:rsidRDefault="008530F0" w:rsidP="008530F0">
      <w:pPr>
        <w:spacing w:after="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1F1F12D2" w14:textId="5A8D51F6" w:rsidR="00421D07" w:rsidRDefault="00421D07" w:rsidP="008530F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Responsible for </w:t>
      </w:r>
      <w:r w:rsidR="00F40A15">
        <w:rPr>
          <w:rFonts w:ascii="Times New Roman" w:hAnsi="Times New Roman" w:cs="Times New Roman"/>
          <w:sz w:val="23"/>
          <w:szCs w:val="23"/>
        </w:rPr>
        <w:t>end-to-end</w:t>
      </w:r>
      <w:r>
        <w:rPr>
          <w:rFonts w:ascii="Times New Roman" w:hAnsi="Times New Roman" w:cs="Times New Roman"/>
          <w:sz w:val="23"/>
          <w:szCs w:val="23"/>
        </w:rPr>
        <w:t xml:space="preserve"> development and deployment of multi-tenant data integration platform with multiple source connectors, snowflake, and analytics dashboards</w:t>
      </w:r>
    </w:p>
    <w:p w14:paraId="6C318054" w14:textId="1D5BC1B5" w:rsidR="00421D07" w:rsidRDefault="00421D07" w:rsidP="008530F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Implemented complete ETL pipeline Infrastructure with automated provisioning and continuous GCP monitoring</w:t>
      </w:r>
      <w:r w:rsidR="009E0220">
        <w:rPr>
          <w:rFonts w:ascii="Times New Roman" w:hAnsi="Times New Roman" w:cs="Times New Roman"/>
          <w:sz w:val="23"/>
          <w:szCs w:val="23"/>
        </w:rPr>
        <w:t xml:space="preserve">, </w:t>
      </w:r>
      <w:r w:rsidR="009E0220" w:rsidRPr="009E0220">
        <w:rPr>
          <w:rFonts w:ascii="Times New Roman" w:hAnsi="Times New Roman" w:cs="Times New Roman"/>
          <w:sz w:val="23"/>
          <w:szCs w:val="23"/>
        </w:rPr>
        <w:t>reducing infrastructure maintenance costs by 40%.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5B29A25" w14:textId="454AADDE" w:rsidR="008530F0" w:rsidRPr="00F40A15" w:rsidRDefault="00FF1D09" w:rsidP="007A75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>Implemented</w:t>
      </w:r>
      <w:r w:rsidRPr="00FF1D09"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 xml:space="preserve"> </w:t>
      </w:r>
      <w:r w:rsidR="003859CA"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>several</w:t>
      </w:r>
      <w:r w:rsidRPr="00FF1D09"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 xml:space="preserve"> utility tools</w:t>
      </w:r>
      <w:r w:rsidR="00421D07"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 xml:space="preserve"> and business growth projects</w:t>
      </w:r>
      <w:r w:rsidRPr="00FF1D09"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  <w:t xml:space="preserve"> for developer productivity and workflow automation</w:t>
      </w:r>
      <w:r w:rsidR="007A7583" w:rsidRPr="002E2836">
        <w:rPr>
          <w:rFonts w:ascii="Times New Roman" w:hAnsi="Times New Roman" w:cs="Times New Roman"/>
          <w:sz w:val="23"/>
          <w:szCs w:val="23"/>
        </w:rPr>
        <w:t>.</w:t>
      </w:r>
    </w:p>
    <w:p w14:paraId="36FAE746" w14:textId="1ED16227" w:rsidR="00EE4BE9" w:rsidRPr="006C32FA" w:rsidRDefault="002E3B06" w:rsidP="00375493">
      <w:pPr>
        <w:pStyle w:val="Heading1"/>
        <w:spacing w:before="0" w:after="0"/>
        <w:jc w:val="both"/>
        <w:rPr>
          <w:rFonts w:ascii="Times New Roman" w:hAnsi="Times New Roman" w:cs="Times New Roman"/>
          <w:bCs/>
          <w:sz w:val="20"/>
          <w:szCs w:val="16"/>
        </w:rPr>
      </w:pPr>
      <w:r w:rsidRPr="00A16039">
        <w:rPr>
          <w:rFonts w:ascii="Times New Roman" w:hAnsi="Times New Roman" w:cs="Times New Roman"/>
          <w:sz w:val="23"/>
          <w:szCs w:val="23"/>
        </w:rPr>
        <w:t>Techlogix</w:t>
      </w:r>
      <w:r>
        <w:rPr>
          <w:rFonts w:ascii="Times New Roman" w:hAnsi="Times New Roman" w:cs="Times New Roman"/>
          <w:sz w:val="23"/>
          <w:szCs w:val="23"/>
        </w:rPr>
        <w:tab/>
      </w:r>
      <w:r>
        <w:rPr>
          <w:rFonts w:ascii="Times New Roman" w:hAnsi="Times New Roman" w:cs="Times New Roman"/>
          <w:sz w:val="23"/>
          <w:szCs w:val="23"/>
        </w:rPr>
        <w:tab/>
      </w:r>
      <w:r w:rsidR="00EA1DAF" w:rsidRPr="006C32FA">
        <w:rPr>
          <w:rFonts w:ascii="Times New Roman" w:hAnsi="Times New Roman" w:cs="Times New Roman"/>
          <w:sz w:val="20"/>
          <w:szCs w:val="24"/>
        </w:rPr>
        <w:tab/>
      </w:r>
      <w:r w:rsidR="00EA1DAF" w:rsidRPr="006C32FA"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 xml:space="preserve">                            </w:t>
      </w:r>
      <w:r w:rsidR="00EE4BE9" w:rsidRPr="006C32FA">
        <w:rPr>
          <w:rFonts w:ascii="Times New Roman" w:hAnsi="Times New Roman" w:cs="Times New Roman"/>
          <w:bCs/>
          <w:szCs w:val="20"/>
        </w:rPr>
        <w:t xml:space="preserve">                              </w:t>
      </w:r>
      <w:r w:rsidR="00EE4BE9" w:rsidRPr="006C32FA">
        <w:rPr>
          <w:rFonts w:ascii="Times New Roman" w:hAnsi="Times New Roman" w:cs="Times New Roman"/>
          <w:bCs/>
          <w:szCs w:val="20"/>
        </w:rPr>
        <w:tab/>
      </w:r>
      <w:r w:rsidR="00EE4BE9" w:rsidRPr="006C32FA">
        <w:rPr>
          <w:rFonts w:ascii="Times New Roman" w:hAnsi="Times New Roman" w:cs="Times New Roman"/>
          <w:bCs/>
          <w:szCs w:val="20"/>
        </w:rPr>
        <w:tab/>
      </w:r>
      <w:r w:rsidR="00EE4BE9" w:rsidRPr="006C32FA">
        <w:rPr>
          <w:rFonts w:ascii="Times New Roman" w:hAnsi="Times New Roman" w:cs="Times New Roman"/>
          <w:bCs/>
          <w:szCs w:val="20"/>
        </w:rPr>
        <w:tab/>
        <w:t xml:space="preserve">         </w:t>
      </w:r>
      <w:r w:rsidR="006B14C8" w:rsidRPr="006C32FA">
        <w:rPr>
          <w:rFonts w:ascii="Times New Roman" w:hAnsi="Times New Roman" w:cs="Times New Roman"/>
          <w:bCs/>
          <w:szCs w:val="20"/>
        </w:rPr>
        <w:t xml:space="preserve">              </w:t>
      </w:r>
      <w:r w:rsidR="00EE4BE9" w:rsidRPr="006C32FA">
        <w:rPr>
          <w:rFonts w:ascii="Times New Roman" w:hAnsi="Times New Roman" w:cs="Times New Roman"/>
          <w:bCs/>
          <w:sz w:val="20"/>
          <w:szCs w:val="16"/>
        </w:rPr>
        <w:t>Lahore, Pakistan</w:t>
      </w:r>
    </w:p>
    <w:p w14:paraId="52874796" w14:textId="2B1455B2" w:rsidR="00EE4BE9" w:rsidRPr="006C32FA" w:rsidRDefault="002E3B06" w:rsidP="00375493">
      <w:pPr>
        <w:spacing w:after="0"/>
        <w:jc w:val="both"/>
        <w:rPr>
          <w:rFonts w:ascii="Times New Roman" w:hAnsi="Times New Roman" w:cs="Times New Roman"/>
          <w:b/>
          <w:bCs/>
          <w:szCs w:val="20"/>
        </w:rPr>
      </w:pPr>
      <w:r w:rsidRPr="002E3B06">
        <w:rPr>
          <w:rFonts w:ascii="Times New Roman" w:hAnsi="Times New Roman" w:cs="Times New Roman"/>
          <w:i/>
          <w:iCs/>
          <w:szCs w:val="24"/>
        </w:rPr>
        <w:t>Software Development Intern</w:t>
      </w:r>
      <w:r>
        <w:rPr>
          <w:rFonts w:ascii="Times New Roman" w:hAnsi="Times New Roman" w:cs="Times New Roman"/>
          <w:i/>
          <w:iCs/>
          <w:szCs w:val="24"/>
        </w:rPr>
        <w:tab/>
        <w:t xml:space="preserve">      </w:t>
      </w:r>
      <w:r w:rsidR="00C33B3F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     </w:t>
      </w:r>
      <w:r w:rsidR="00EA1DAF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                                                    </w:t>
      </w:r>
      <w:proofErr w:type="gramStart"/>
      <w:r w:rsidR="00EA1DAF"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  </w:t>
      </w:r>
      <w:r w:rsidR="00EE4BE9" w:rsidRPr="006C32FA">
        <w:rPr>
          <w:rFonts w:ascii="Times New Roman" w:hAnsi="Times New Roman" w:cs="Times New Roman"/>
          <w:b/>
          <w:bCs/>
          <w:szCs w:val="20"/>
        </w:rPr>
        <w:t>(</w:t>
      </w:r>
      <w:proofErr w:type="gramEnd"/>
      <w:r w:rsidR="00EE4BE9" w:rsidRPr="006C32FA">
        <w:rPr>
          <w:rFonts w:ascii="Times New Roman" w:hAnsi="Times New Roman" w:cs="Times New Roman"/>
          <w:b/>
          <w:bCs/>
          <w:szCs w:val="20"/>
        </w:rPr>
        <w:t xml:space="preserve">Jul 2024 – </w:t>
      </w:r>
      <w:r w:rsidR="004251B8">
        <w:rPr>
          <w:rFonts w:ascii="Times New Roman" w:hAnsi="Times New Roman" w:cs="Times New Roman"/>
          <w:b/>
          <w:bCs/>
          <w:szCs w:val="20"/>
        </w:rPr>
        <w:t>Aug</w:t>
      </w:r>
      <w:r w:rsidR="00EE4BE9" w:rsidRPr="006C32FA">
        <w:rPr>
          <w:rFonts w:ascii="Times New Roman" w:hAnsi="Times New Roman" w:cs="Times New Roman"/>
          <w:b/>
          <w:bCs/>
          <w:szCs w:val="20"/>
        </w:rPr>
        <w:t xml:space="preserve"> 2024)</w:t>
      </w:r>
    </w:p>
    <w:p w14:paraId="607CB34F" w14:textId="77777777" w:rsidR="00D34C98" w:rsidRPr="006558D9" w:rsidRDefault="00D34C98" w:rsidP="00375493">
      <w:pPr>
        <w:spacing w:after="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2045E642" w14:textId="78FA3196" w:rsidR="00492D87" w:rsidRPr="003037DF" w:rsidRDefault="003037DF" w:rsidP="009E022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 w:rsidRPr="003037DF">
        <w:rPr>
          <w:rFonts w:ascii="Times New Roman" w:hAnsi="Times New Roman" w:cs="Times New Roman"/>
          <w:sz w:val="23"/>
          <w:szCs w:val="23"/>
        </w:rPr>
        <w:t>Gained hands-on experience while learning and assisting in basic feature implementation using .NET Core and AngularJS.</w:t>
      </w:r>
    </w:p>
    <w:p w14:paraId="46B5A497" w14:textId="63FC6F33" w:rsidR="00EE4BE9" w:rsidRPr="00A16039" w:rsidRDefault="009E0220" w:rsidP="00375493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 w:rsidRPr="009E0220">
        <w:rPr>
          <w:rFonts w:ascii="Times New Roman" w:hAnsi="Times New Roman" w:cs="Times New Roman"/>
          <w:sz w:val="23"/>
          <w:szCs w:val="23"/>
        </w:rPr>
        <w:t xml:space="preserve">Worked alongside senior </w:t>
      </w:r>
      <w:r w:rsidR="003037DF">
        <w:rPr>
          <w:rFonts w:ascii="Times New Roman" w:hAnsi="Times New Roman" w:cs="Times New Roman"/>
          <w:sz w:val="23"/>
          <w:szCs w:val="23"/>
        </w:rPr>
        <w:t>engineers</w:t>
      </w:r>
      <w:r w:rsidRPr="009E0220">
        <w:rPr>
          <w:rFonts w:ascii="Times New Roman" w:hAnsi="Times New Roman" w:cs="Times New Roman"/>
          <w:sz w:val="23"/>
          <w:szCs w:val="23"/>
        </w:rPr>
        <w:t xml:space="preserve"> to understand requirements and implement assigned tasks.</w:t>
      </w:r>
    </w:p>
    <w:p w14:paraId="03E9245E" w14:textId="77777777" w:rsidR="00A2503E" w:rsidRPr="006C32FA" w:rsidRDefault="00A2503E" w:rsidP="00A2503E">
      <w:pPr>
        <w:pStyle w:val="Heading1"/>
        <w:tabs>
          <w:tab w:val="left" w:pos="4644"/>
        </w:tabs>
        <w:jc w:val="both"/>
        <w:rPr>
          <w:rStyle w:val="Heading1Char"/>
          <w:rFonts w:ascii="Times New Roman" w:hAnsi="Times New Roman" w:cs="Times New Roman"/>
          <w:b/>
          <w:bCs/>
        </w:rPr>
      </w:pPr>
      <w:r w:rsidRPr="006C32FA">
        <w:rPr>
          <w:rStyle w:val="Heading1Char"/>
          <w:rFonts w:ascii="Times New Roman" w:hAnsi="Times New Roman" w:cs="Times New Roman"/>
          <w:b/>
          <w:bCs/>
        </w:rPr>
        <w:t>Projects</w:t>
      </w:r>
      <w:r w:rsidRPr="006C32FA">
        <w:rPr>
          <w:rStyle w:val="Heading1Char"/>
          <w:rFonts w:ascii="Times New Roman" w:hAnsi="Times New Roman" w:cs="Times New Roman"/>
          <w:b/>
          <w:bCs/>
        </w:rPr>
        <w:tab/>
      </w:r>
    </w:p>
    <w:p w14:paraId="2224CA12" w14:textId="77777777" w:rsidR="00A2503E" w:rsidRPr="006C32FA" w:rsidRDefault="00A2503E" w:rsidP="00A2503E">
      <w:pPr>
        <w:jc w:val="both"/>
        <w:rPr>
          <w:rStyle w:val="Heading1Char"/>
          <w:rFonts w:ascii="Times New Roman" w:hAnsi="Times New Roman" w:cs="Times New Roman"/>
        </w:rPr>
      </w:pPr>
      <w:r w:rsidRPr="006C32FA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324087E3" wp14:editId="70A9D286">
                <wp:extent cx="6918960" cy="45720"/>
                <wp:effectExtent l="0" t="0" r="34290" b="30480"/>
                <wp:docPr id="129187282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8960" cy="457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1041F3A" id="Straight Connector 1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4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68D68C" w14:textId="2C221C9D" w:rsidR="00A2503E" w:rsidRPr="006C32FA" w:rsidRDefault="00A2503E" w:rsidP="00A2503E">
      <w:pPr>
        <w:tabs>
          <w:tab w:val="left" w:pos="1776"/>
        </w:tabs>
        <w:jc w:val="both"/>
        <w:rPr>
          <w:rFonts w:ascii="Times New Roman" w:hAnsi="Times New Roman" w:cs="Times New Roman"/>
          <w:b/>
          <w:bCs/>
          <w:sz w:val="22"/>
          <w:szCs w:val="24"/>
        </w:rPr>
      </w:pPr>
      <w:r w:rsidRPr="00013B13">
        <w:rPr>
          <w:rFonts w:ascii="Times New Roman" w:hAnsi="Times New Roman" w:cs="Times New Roman"/>
          <w:b/>
          <w:bCs/>
          <w:sz w:val="22"/>
          <w:szCs w:val="24"/>
        </w:rPr>
        <w:t xml:space="preserve">SkillSync </w:t>
      </w:r>
      <w:r w:rsidRPr="00013B13">
        <w:rPr>
          <w:rFonts w:ascii="Times New Roman" w:hAnsi="Times New Roman" w:cs="Times New Roman"/>
          <w:b/>
          <w:bCs/>
          <w:sz w:val="24"/>
          <w:szCs w:val="28"/>
        </w:rPr>
        <w:t>-</w:t>
      </w:r>
      <w:r w:rsidRPr="00013B13">
        <w:rPr>
          <w:rFonts w:ascii="Times New Roman" w:hAnsi="Times New Roman" w:cs="Times New Roman"/>
          <w:b/>
          <w:bCs/>
          <w:sz w:val="22"/>
          <w:szCs w:val="24"/>
        </w:rPr>
        <w:t xml:space="preserve"> FYP | </w:t>
      </w:r>
      <w:r w:rsidRPr="00013B13">
        <w:rPr>
          <w:rFonts w:ascii="Times New Roman" w:hAnsi="Times New Roman" w:cs="Times New Roman"/>
          <w:b/>
          <w:bCs/>
        </w:rPr>
        <w:t xml:space="preserve">RAG, </w:t>
      </w:r>
      <w:r w:rsidR="00F92204">
        <w:rPr>
          <w:rFonts w:ascii="Times New Roman" w:hAnsi="Times New Roman" w:cs="Times New Roman"/>
          <w:b/>
          <w:bCs/>
        </w:rPr>
        <w:t>DJANGO</w:t>
      </w:r>
      <w:r w:rsidRPr="00013B13">
        <w:rPr>
          <w:rFonts w:ascii="Times New Roman" w:hAnsi="Times New Roman" w:cs="Times New Roman"/>
          <w:b/>
          <w:bCs/>
        </w:rPr>
        <w:t>, REACTJs, SENTENCE-BERT</w:t>
      </w:r>
      <w:r>
        <w:rPr>
          <w:rFonts w:ascii="Times New Roman" w:hAnsi="Times New Roman" w:cs="Times New Roman"/>
          <w:b/>
          <w:bCs/>
        </w:rPr>
        <w:t>, LANG-CHAIN, LLMs</w:t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 xml:space="preserve">                       </w:t>
      </w:r>
      <w:proofErr w:type="gramStart"/>
      <w:r w:rsidRPr="006C32FA">
        <w:rPr>
          <w:rFonts w:ascii="Times New Roman" w:hAnsi="Times New Roman" w:cs="Times New Roman"/>
          <w:b/>
          <w:bCs/>
          <w:sz w:val="22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bCs/>
          <w:sz w:val="22"/>
          <w:szCs w:val="24"/>
        </w:rPr>
        <w:t>May</w:t>
      </w:r>
      <w:r w:rsidRPr="006C32FA">
        <w:rPr>
          <w:rFonts w:ascii="Times New Roman" w:hAnsi="Times New Roman" w:cs="Times New Roman"/>
          <w:b/>
          <w:bCs/>
          <w:szCs w:val="20"/>
        </w:rPr>
        <w:t xml:space="preserve"> 202</w:t>
      </w:r>
      <w:r>
        <w:rPr>
          <w:rFonts w:ascii="Times New Roman" w:hAnsi="Times New Roman" w:cs="Times New Roman"/>
          <w:b/>
          <w:bCs/>
          <w:szCs w:val="20"/>
        </w:rPr>
        <w:t>5</w:t>
      </w:r>
      <w:r w:rsidRPr="006C32FA">
        <w:rPr>
          <w:rFonts w:ascii="Times New Roman" w:hAnsi="Times New Roman" w:cs="Times New Roman"/>
          <w:b/>
          <w:bCs/>
          <w:szCs w:val="20"/>
        </w:rPr>
        <w:t>)</w:t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 xml:space="preserve">                                                               </w:t>
      </w:r>
    </w:p>
    <w:p w14:paraId="68FBBA09" w14:textId="77777777" w:rsidR="00A2503E" w:rsidRPr="00A16039" w:rsidRDefault="00A2503E" w:rsidP="00A2503E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16039">
        <w:rPr>
          <w:rFonts w:ascii="Times New Roman" w:hAnsi="Times New Roman" w:cs="Times New Roman"/>
          <w:sz w:val="23"/>
          <w:szCs w:val="23"/>
        </w:rPr>
        <w:t xml:space="preserve">Final Year Project focused on Smart career guidance platform with personalized job recommendations </w:t>
      </w:r>
    </w:p>
    <w:p w14:paraId="1C1CCACE" w14:textId="77777777" w:rsidR="00A2503E" w:rsidRPr="00A16039" w:rsidRDefault="00A2503E" w:rsidP="00A2503E">
      <w:pPr>
        <w:pStyle w:val="ListParagraph"/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16039">
        <w:rPr>
          <w:rFonts w:ascii="Times New Roman" w:hAnsi="Times New Roman" w:cs="Times New Roman"/>
          <w:sz w:val="23"/>
          <w:szCs w:val="23"/>
        </w:rPr>
        <w:t xml:space="preserve">and career planning with help of NLP and RAG for text generation and semantic analysis. </w:t>
      </w:r>
    </w:p>
    <w:p w14:paraId="179D0B05" w14:textId="77777777" w:rsidR="00A2503E" w:rsidRDefault="00A2503E" w:rsidP="00A2503E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16039">
        <w:rPr>
          <w:rFonts w:ascii="Times New Roman" w:hAnsi="Times New Roman" w:cs="Times New Roman"/>
          <w:sz w:val="23"/>
          <w:szCs w:val="23"/>
        </w:rPr>
        <w:t>Features: Personalized Career Advice, Context-Aware Job Recommendations, Skill Assessment.</w:t>
      </w:r>
    </w:p>
    <w:p w14:paraId="410A552A" w14:textId="6C8B487B" w:rsidR="008B1BD9" w:rsidRDefault="008B1BD9" w:rsidP="008B1BD9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hyperlink r:id="rId14" w:history="1">
        <w:r w:rsidRPr="00F40A15"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MoveOn</w:t>
        </w:r>
      </w:hyperlink>
      <w:r>
        <w:rPr>
          <w:rFonts w:ascii="Times New Roman" w:hAnsi="Times New Roman" w:cs="Times New Roman"/>
          <w:b/>
          <w:bCs/>
          <w:sz w:val="23"/>
          <w:szCs w:val="23"/>
        </w:rPr>
        <w:t xml:space="preserve"> | Flutter, Firebase</w:t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FA2FB7" w:rsidRPr="006C32FA">
        <w:rPr>
          <w:rFonts w:ascii="Times New Roman" w:hAnsi="Times New Roman" w:cs="Times New Roman"/>
          <w:b/>
          <w:bCs/>
          <w:sz w:val="22"/>
          <w:szCs w:val="24"/>
        </w:rPr>
        <w:t>(</w:t>
      </w:r>
      <w:r w:rsidR="00FA2FB7">
        <w:rPr>
          <w:rFonts w:ascii="Times New Roman" w:hAnsi="Times New Roman" w:cs="Times New Roman"/>
          <w:b/>
          <w:bCs/>
          <w:sz w:val="22"/>
          <w:szCs w:val="24"/>
        </w:rPr>
        <w:t>Mar</w:t>
      </w:r>
      <w:r w:rsidR="00FA2FB7" w:rsidRPr="006C32FA">
        <w:rPr>
          <w:rFonts w:ascii="Times New Roman" w:hAnsi="Times New Roman" w:cs="Times New Roman"/>
          <w:b/>
          <w:bCs/>
          <w:szCs w:val="20"/>
        </w:rPr>
        <w:t xml:space="preserve"> 202</w:t>
      </w:r>
      <w:r w:rsidR="00FA2FB7">
        <w:rPr>
          <w:rFonts w:ascii="Times New Roman" w:hAnsi="Times New Roman" w:cs="Times New Roman"/>
          <w:b/>
          <w:bCs/>
          <w:szCs w:val="20"/>
        </w:rPr>
        <w:t>5</w:t>
      </w:r>
      <w:r w:rsidR="00FA2FB7" w:rsidRPr="006C32FA">
        <w:rPr>
          <w:rFonts w:ascii="Times New Roman" w:hAnsi="Times New Roman" w:cs="Times New Roman"/>
          <w:b/>
          <w:bCs/>
          <w:szCs w:val="20"/>
        </w:rPr>
        <w:t>)</w:t>
      </w:r>
    </w:p>
    <w:p w14:paraId="45D3E96D" w14:textId="6C77B658" w:rsidR="00F40A15" w:rsidRDefault="008B1BD9" w:rsidP="008B1BD9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B1BD9">
        <w:rPr>
          <w:rFonts w:ascii="Times New Roman" w:hAnsi="Times New Roman" w:cs="Times New Roman"/>
          <w:sz w:val="23"/>
          <w:szCs w:val="23"/>
        </w:rPr>
        <w:t>Designed and deployed a cross-platform Flutter app for Faizan Movers, streamlining real-time booking for tours and wedding transport, used by 100+ users with 40+ monthly active users</w:t>
      </w:r>
      <w:r w:rsidR="00397A7A">
        <w:rPr>
          <w:rFonts w:ascii="Times New Roman" w:hAnsi="Times New Roman" w:cs="Times New Roman"/>
          <w:sz w:val="23"/>
          <w:szCs w:val="23"/>
        </w:rPr>
        <w:t xml:space="preserve"> on Google Play</w:t>
      </w:r>
      <w:r w:rsidRPr="008B1BD9">
        <w:rPr>
          <w:rFonts w:ascii="Times New Roman" w:hAnsi="Times New Roman" w:cs="Times New Roman"/>
          <w:sz w:val="23"/>
          <w:szCs w:val="23"/>
        </w:rPr>
        <w:t>.</w:t>
      </w:r>
    </w:p>
    <w:p w14:paraId="3D371D71" w14:textId="34373AB4" w:rsidR="008B1BD9" w:rsidRPr="008B1BD9" w:rsidRDefault="008B1BD9" w:rsidP="008B1BD9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B1BD9">
        <w:rPr>
          <w:rFonts w:ascii="Times New Roman" w:hAnsi="Times New Roman" w:cs="Times New Roman"/>
          <w:sz w:val="23"/>
          <w:szCs w:val="23"/>
        </w:rPr>
        <w:t xml:space="preserve">Implemented a secure and scalable backend with Firebase Auth, </w:t>
      </w:r>
      <w:proofErr w:type="spellStart"/>
      <w:r w:rsidRPr="008B1BD9">
        <w:rPr>
          <w:rFonts w:ascii="Times New Roman" w:hAnsi="Times New Roman" w:cs="Times New Roman"/>
          <w:sz w:val="23"/>
          <w:szCs w:val="23"/>
        </w:rPr>
        <w:t>Firestore</w:t>
      </w:r>
      <w:proofErr w:type="spellEnd"/>
      <w:r w:rsidRPr="008B1BD9">
        <w:rPr>
          <w:rFonts w:ascii="Times New Roman" w:hAnsi="Times New Roman" w:cs="Times New Roman"/>
          <w:sz w:val="23"/>
          <w:szCs w:val="23"/>
        </w:rPr>
        <w:t>, and Cloud Functions.</w:t>
      </w:r>
    </w:p>
    <w:p w14:paraId="7EBC6B8C" w14:textId="77777777" w:rsidR="00A2503E" w:rsidRPr="00872CA8" w:rsidRDefault="00A2503E" w:rsidP="00A2503E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2"/>
          <w:szCs w:val="24"/>
        </w:rPr>
      </w:pPr>
      <w:hyperlink r:id="rId15" w:history="1">
        <w:proofErr w:type="spellStart"/>
        <w:r w:rsidRPr="00433F3C">
          <w:rPr>
            <w:rStyle w:val="Hyperlink"/>
            <w:rFonts w:ascii="Times New Roman" w:hAnsi="Times New Roman" w:cs="Times New Roman"/>
            <w:b/>
            <w:bCs/>
            <w:sz w:val="22"/>
            <w:szCs w:val="24"/>
          </w:rPr>
          <w:t>DCACNet</w:t>
        </w:r>
        <w:proofErr w:type="spellEnd"/>
        <w:r w:rsidRPr="00433F3C">
          <w:rPr>
            <w:rStyle w:val="Hyperlink"/>
            <w:rFonts w:ascii="Times New Roman" w:hAnsi="Times New Roman" w:cs="Times New Roman"/>
            <w:b/>
            <w:bCs/>
            <w:sz w:val="22"/>
            <w:szCs w:val="24"/>
          </w:rPr>
          <w:t>-CD</w:t>
        </w:r>
      </w:hyperlink>
      <w:r w:rsidRPr="00492D87">
        <w:rPr>
          <w:rFonts w:ascii="Times New Roman" w:hAnsi="Times New Roman" w:cs="Times New Roman"/>
          <w:b/>
          <w:bCs/>
          <w:sz w:val="22"/>
          <w:szCs w:val="24"/>
        </w:rPr>
        <w:t xml:space="preserve"> | </w:t>
      </w:r>
      <w:r w:rsidRPr="00492D87">
        <w:rPr>
          <w:rFonts w:ascii="Times New Roman" w:hAnsi="Times New Roman" w:cs="Times New Roman"/>
          <w:b/>
          <w:bCs/>
        </w:rPr>
        <w:t>CNN, ATTENTION CONDENSER, AUGMENTATION</w:t>
      </w:r>
      <w:r>
        <w:rPr>
          <w:rFonts w:ascii="Times New Roman" w:hAnsi="Times New Roman" w:cs="Times New Roman"/>
          <w:b/>
          <w:bCs/>
        </w:rPr>
        <w:t>, FASTAPI</w:t>
      </w:r>
      <w: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>(</w:t>
      </w:r>
      <w:r>
        <w:rPr>
          <w:rFonts w:ascii="Times New Roman" w:hAnsi="Times New Roman" w:cs="Times New Roman"/>
          <w:b/>
          <w:bCs/>
          <w:sz w:val="22"/>
          <w:szCs w:val="24"/>
        </w:rPr>
        <w:t>Apr</w:t>
      </w:r>
      <w:r w:rsidRPr="006C32FA">
        <w:rPr>
          <w:rFonts w:ascii="Times New Roman" w:hAnsi="Times New Roman" w:cs="Times New Roman"/>
          <w:b/>
          <w:bCs/>
          <w:szCs w:val="20"/>
        </w:rPr>
        <w:t xml:space="preserve"> 202</w:t>
      </w:r>
      <w:r>
        <w:rPr>
          <w:rFonts w:ascii="Times New Roman" w:hAnsi="Times New Roman" w:cs="Times New Roman"/>
          <w:b/>
          <w:bCs/>
          <w:szCs w:val="20"/>
        </w:rPr>
        <w:t>5</w:t>
      </w:r>
      <w:r w:rsidRPr="006C32FA">
        <w:rPr>
          <w:rFonts w:ascii="Times New Roman" w:hAnsi="Times New Roman" w:cs="Times New Roman"/>
          <w:b/>
          <w:bCs/>
          <w:szCs w:val="20"/>
        </w:rPr>
        <w:t>)</w:t>
      </w:r>
    </w:p>
    <w:p w14:paraId="1D76C48F" w14:textId="77777777" w:rsidR="00A2503E" w:rsidRPr="00A16039" w:rsidRDefault="00A2503E" w:rsidP="00A2503E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A16039">
        <w:rPr>
          <w:rFonts w:ascii="Times New Roman" w:hAnsi="Times New Roman" w:cs="Times New Roman"/>
          <w:sz w:val="23"/>
          <w:szCs w:val="23"/>
        </w:rPr>
        <w:t>This project is a deep learning model for efficient skin lesion classification</w:t>
      </w:r>
      <w:r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A16039">
        <w:rPr>
          <w:rFonts w:ascii="Times New Roman" w:hAnsi="Times New Roman" w:cs="Times New Roman"/>
          <w:sz w:val="23"/>
          <w:szCs w:val="23"/>
        </w:rPr>
        <w:t>using</w:t>
      </w:r>
      <w:r w:rsidRPr="00A16039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A16039">
        <w:rPr>
          <w:rFonts w:ascii="Times New Roman" w:hAnsi="Times New Roman" w:cs="Times New Roman"/>
          <w:sz w:val="23"/>
          <w:szCs w:val="23"/>
        </w:rPr>
        <w:t>custom CNN.</w:t>
      </w:r>
    </w:p>
    <w:p w14:paraId="705F6E99" w14:textId="77777777" w:rsidR="00A2503E" w:rsidRPr="00A16039" w:rsidRDefault="00A2503E" w:rsidP="00A2503E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F4224">
        <w:rPr>
          <w:rFonts w:ascii="Times New Roman" w:hAnsi="Times New Roman" w:cs="Times New Roman"/>
          <w:sz w:val="23"/>
          <w:szCs w:val="23"/>
        </w:rPr>
        <w:t xml:space="preserve">Achieved </w:t>
      </w:r>
      <w:r>
        <w:rPr>
          <w:rFonts w:ascii="Times New Roman" w:hAnsi="Times New Roman" w:cs="Times New Roman"/>
          <w:sz w:val="23"/>
          <w:szCs w:val="23"/>
        </w:rPr>
        <w:t>~</w:t>
      </w:r>
      <w:r w:rsidRPr="00BF4224">
        <w:rPr>
          <w:rFonts w:ascii="Times New Roman" w:hAnsi="Times New Roman" w:cs="Times New Roman"/>
          <w:sz w:val="23"/>
          <w:szCs w:val="23"/>
        </w:rPr>
        <w:t>9</w:t>
      </w:r>
      <w:r>
        <w:rPr>
          <w:rFonts w:ascii="Times New Roman" w:hAnsi="Times New Roman" w:cs="Times New Roman"/>
          <w:sz w:val="23"/>
          <w:szCs w:val="23"/>
        </w:rPr>
        <w:t>1</w:t>
      </w:r>
      <w:r w:rsidRPr="00BF4224">
        <w:rPr>
          <w:rFonts w:ascii="Times New Roman" w:hAnsi="Times New Roman" w:cs="Times New Roman"/>
          <w:sz w:val="23"/>
          <w:szCs w:val="23"/>
        </w:rPr>
        <w:t>% classification accuracy through transfer learning and data augmentation techniques</w:t>
      </w:r>
      <w:r w:rsidRPr="00A16039">
        <w:rPr>
          <w:rFonts w:ascii="Times New Roman" w:hAnsi="Times New Roman" w:cs="Times New Roman"/>
          <w:sz w:val="23"/>
          <w:szCs w:val="23"/>
        </w:rPr>
        <w:t>.</w:t>
      </w:r>
    </w:p>
    <w:p w14:paraId="1822DCD2" w14:textId="486DB954" w:rsidR="00A2503E" w:rsidRPr="006C32FA" w:rsidRDefault="00A2503E" w:rsidP="00A2503E">
      <w:pPr>
        <w:jc w:val="both"/>
        <w:rPr>
          <w:rFonts w:ascii="Times New Roman" w:hAnsi="Times New Roman" w:cs="Times New Roman"/>
          <w:b/>
          <w:bCs/>
          <w:sz w:val="22"/>
          <w:szCs w:val="24"/>
        </w:rPr>
      </w:pPr>
      <w:hyperlink r:id="rId16" w:history="1">
        <w:r w:rsidRPr="00433F3C">
          <w:rPr>
            <w:rStyle w:val="Hyperlink"/>
            <w:rFonts w:ascii="Times New Roman" w:hAnsi="Times New Roman" w:cs="Times New Roman"/>
            <w:b/>
            <w:bCs/>
            <w:sz w:val="22"/>
            <w:szCs w:val="24"/>
          </w:rPr>
          <w:t>HWCS</w:t>
        </w:r>
      </w:hyperlink>
      <w:r w:rsidRPr="00492D87">
        <w:rPr>
          <w:rFonts w:ascii="Times New Roman" w:hAnsi="Times New Roman" w:cs="Times New Roman"/>
          <w:b/>
          <w:bCs/>
          <w:sz w:val="22"/>
          <w:szCs w:val="24"/>
        </w:rPr>
        <w:t xml:space="preserve"> | </w:t>
      </w:r>
      <w:r w:rsidRPr="00492D87">
        <w:rPr>
          <w:rFonts w:ascii="Times New Roman" w:hAnsi="Times New Roman" w:cs="Times New Roman"/>
          <w:b/>
          <w:bCs/>
        </w:rPr>
        <w:t xml:space="preserve">KNN, PYTHON, GLCM, </w:t>
      </w:r>
      <w:r w:rsidR="00C8144B">
        <w:rPr>
          <w:rFonts w:ascii="Times New Roman" w:hAnsi="Times New Roman" w:cs="Times New Roman"/>
          <w:b/>
          <w:bCs/>
        </w:rPr>
        <w:t>F</w:t>
      </w:r>
      <w:r w:rsidR="00763A19">
        <w:rPr>
          <w:rFonts w:ascii="Times New Roman" w:hAnsi="Times New Roman" w:cs="Times New Roman"/>
          <w:b/>
          <w:bCs/>
        </w:rPr>
        <w:t>LASK</w:t>
      </w:r>
      <w:r w:rsidRPr="006C32FA">
        <w:rPr>
          <w:rFonts w:ascii="Times New Roman" w:hAnsi="Times New Roman" w:cs="Times New Roman"/>
          <w:b/>
          <w:bCs/>
        </w:rPr>
        <w:tab/>
      </w:r>
      <w:r w:rsidRPr="006C32FA">
        <w:rPr>
          <w:rFonts w:ascii="Times New Roman" w:hAnsi="Times New Roman" w:cs="Times New Roman"/>
          <w:b/>
          <w:bCs/>
        </w:rPr>
        <w:tab/>
        <w:t xml:space="preserve"> </w:t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ab/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  <w:t xml:space="preserve"> </w:t>
      </w:r>
      <w:r w:rsidRPr="006C32FA">
        <w:rPr>
          <w:rFonts w:ascii="Times New Roman" w:hAnsi="Times New Roman" w:cs="Times New Roman"/>
          <w:b/>
          <w:bCs/>
          <w:szCs w:val="20"/>
        </w:rPr>
        <w:t>(Apr 2024)</w:t>
      </w:r>
      <w:r w:rsidRPr="006C32FA">
        <w:rPr>
          <w:rFonts w:ascii="Times New Roman" w:hAnsi="Times New Roman" w:cs="Times New Roman"/>
          <w:b/>
          <w:bCs/>
          <w:sz w:val="22"/>
          <w:szCs w:val="24"/>
        </w:rPr>
        <w:t xml:space="preserve">        </w:t>
      </w:r>
    </w:p>
    <w:p w14:paraId="3D9F0DEE" w14:textId="1861D705" w:rsidR="00F40A15" w:rsidRPr="002E3B06" w:rsidRDefault="002E3B06" w:rsidP="002E3B06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</w:pPr>
      <w:r w:rsidRPr="002E3B06">
        <w:rPr>
          <w:rFonts w:ascii="Times New Roman" w:hAnsi="Times New Roman" w:cs="Times New Roman"/>
          <w:sz w:val="23"/>
          <w:szCs w:val="23"/>
        </w:rPr>
        <w:t>Developed h</w:t>
      </w:r>
      <w:r w:rsidR="00A2503E" w:rsidRPr="002E3B06">
        <w:rPr>
          <w:rFonts w:ascii="Times New Roman" w:hAnsi="Times New Roman" w:cs="Times New Roman"/>
          <w:sz w:val="23"/>
          <w:szCs w:val="23"/>
        </w:rPr>
        <w:t>andwriting-based writer identification system</w:t>
      </w:r>
      <w:r w:rsidRPr="002E3B06">
        <w:rPr>
          <w:rFonts w:ascii="Times New Roman" w:hAnsi="Times New Roman" w:cs="Times New Roman"/>
          <w:sz w:val="23"/>
          <w:szCs w:val="23"/>
        </w:rPr>
        <w:t xml:space="preserve"> </w:t>
      </w:r>
      <w:r w:rsidRPr="002E3B06">
        <w:rPr>
          <w:rFonts w:ascii="Times New Roman" w:eastAsia="Times New Roman" w:hAnsi="Times New Roman" w:cs="Times New Roman"/>
          <w:color w:val="000000"/>
          <w:sz w:val="23"/>
          <w:szCs w:val="23"/>
          <w:lang w:eastAsia="en-US"/>
        </w:rPr>
        <w:t>using KNN, Python, and GSCM, achieving 93% accuracy in classification.</w:t>
      </w:r>
    </w:p>
    <w:p w14:paraId="1807F25A" w14:textId="196BD980" w:rsidR="00A2503E" w:rsidRPr="00F40A15" w:rsidRDefault="00F40A15" w:rsidP="00F40A1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color w:val="auto"/>
          <w:sz w:val="23"/>
          <w:szCs w:val="23"/>
          <w:lang w:eastAsia="en-US"/>
        </w:rPr>
      </w:pPr>
      <w:r w:rsidRPr="00F40A15">
        <w:rPr>
          <w:rFonts w:ascii="Times New Roman" w:eastAsia="Times New Roman" w:hAnsi="Times New Roman" w:cs="Times New Roman"/>
          <w:color w:val="000000"/>
          <w:sz w:val="23"/>
          <w:szCs w:val="23"/>
          <w:lang w:eastAsia="en-US"/>
        </w:rPr>
        <w:t>Implemented key functions such as image processing, scaling, and model training, leading to 30% reduction in classification errors. Integrated the successfully trained model into a Django-based application.</w:t>
      </w:r>
    </w:p>
    <w:p w14:paraId="7EB423B6" w14:textId="71886141" w:rsidR="008E38F3" w:rsidRPr="006C32FA" w:rsidRDefault="008E38F3" w:rsidP="008E38F3">
      <w:pPr>
        <w:pStyle w:val="Heading1"/>
        <w:jc w:val="both"/>
        <w:rPr>
          <w:rFonts w:ascii="Times New Roman" w:hAnsi="Times New Roman" w:cs="Times New Roman"/>
        </w:rPr>
      </w:pPr>
      <w:r w:rsidRPr="006C32FA">
        <w:rPr>
          <w:rFonts w:ascii="Times New Roman" w:hAnsi="Times New Roman" w:cs="Times New Roman"/>
        </w:rPr>
        <w:t>Technical Skills</w:t>
      </w:r>
    </w:p>
    <w:p w14:paraId="5FCAECD5" w14:textId="77777777" w:rsidR="008E38F3" w:rsidRPr="006C32FA" w:rsidRDefault="008E38F3" w:rsidP="008E38F3">
      <w:pPr>
        <w:spacing w:line="168" w:lineRule="auto"/>
        <w:jc w:val="both"/>
        <w:rPr>
          <w:rFonts w:ascii="Times New Roman" w:hAnsi="Times New Roman" w:cs="Times New Roman"/>
          <w:sz w:val="10"/>
          <w:szCs w:val="12"/>
        </w:rPr>
      </w:pPr>
      <w:r w:rsidRPr="006C32FA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6CCC09DE" wp14:editId="6AA3862D">
                <wp:extent cx="6949440" cy="38100"/>
                <wp:effectExtent l="0" t="0" r="22860" b="1905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381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7F190B" id="Straight Connector 1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7.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6ECA0FE" w14:textId="31A2F0E1" w:rsidR="008E38F3" w:rsidRPr="006558D9" w:rsidRDefault="008E38F3" w:rsidP="008E38F3">
      <w:pPr>
        <w:pStyle w:val="ListBullet"/>
        <w:numPr>
          <w:ilvl w:val="0"/>
          <w:numId w:val="0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6558D9">
        <w:rPr>
          <w:rFonts w:ascii="Times New Roman" w:hAnsi="Times New Roman" w:cs="Times New Roman"/>
          <w:b/>
          <w:bCs/>
          <w:sz w:val="22"/>
        </w:rPr>
        <w:t>Languages</w:t>
      </w:r>
      <w:r>
        <w:rPr>
          <w:rFonts w:ascii="Times New Roman" w:hAnsi="Times New Roman" w:cs="Times New Roman"/>
          <w:b/>
          <w:bCs/>
          <w:sz w:val="22"/>
        </w:rPr>
        <w:t xml:space="preserve"> &amp; Frameworks</w:t>
      </w:r>
      <w:r w:rsidRPr="006558D9">
        <w:rPr>
          <w:rFonts w:ascii="Times New Roman" w:hAnsi="Times New Roman" w:cs="Times New Roman"/>
          <w:b/>
          <w:bCs/>
          <w:sz w:val="22"/>
        </w:rPr>
        <w:t xml:space="preserve">:   </w:t>
      </w:r>
      <w:r w:rsidRPr="00A16039">
        <w:rPr>
          <w:rFonts w:ascii="Times New Roman" w:hAnsi="Times New Roman" w:cs="Times New Roman"/>
          <w:sz w:val="23"/>
          <w:szCs w:val="23"/>
        </w:rPr>
        <w:t>C++, C#, Python, React, Angular, .NET Core, Django, Node.js</w:t>
      </w:r>
    </w:p>
    <w:p w14:paraId="0653BB7D" w14:textId="445B4D1E" w:rsidR="008E38F3" w:rsidRDefault="008E38F3" w:rsidP="008E38F3">
      <w:pPr>
        <w:pStyle w:val="ListBullet"/>
        <w:numPr>
          <w:ilvl w:val="0"/>
          <w:numId w:val="0"/>
        </w:numPr>
        <w:spacing w:after="0" w:line="276" w:lineRule="auto"/>
        <w:jc w:val="both"/>
        <w:rPr>
          <w:rFonts w:ascii="Times New Roman" w:hAnsi="Times New Roman" w:cs="Times New Roman"/>
          <w:sz w:val="22"/>
        </w:rPr>
      </w:pPr>
      <w:r w:rsidRPr="006558D9">
        <w:rPr>
          <w:rFonts w:ascii="Times New Roman" w:hAnsi="Times New Roman" w:cs="Times New Roman"/>
          <w:b/>
          <w:bCs/>
          <w:sz w:val="22"/>
        </w:rPr>
        <w:t>Database</w:t>
      </w:r>
      <w:r>
        <w:rPr>
          <w:rFonts w:ascii="Times New Roman" w:hAnsi="Times New Roman" w:cs="Times New Roman"/>
          <w:b/>
          <w:bCs/>
          <w:sz w:val="22"/>
        </w:rPr>
        <w:t>s</w:t>
      </w:r>
      <w:r w:rsidRPr="006558D9">
        <w:rPr>
          <w:rFonts w:ascii="Times New Roman" w:hAnsi="Times New Roman" w:cs="Times New Roman"/>
          <w:b/>
          <w:bCs/>
          <w:sz w:val="22"/>
        </w:rPr>
        <w:t xml:space="preserve">:                                </w:t>
      </w:r>
      <w:r w:rsidRPr="00A16039">
        <w:rPr>
          <w:rFonts w:ascii="Times New Roman" w:hAnsi="Times New Roman" w:cs="Times New Roman"/>
          <w:sz w:val="23"/>
          <w:szCs w:val="23"/>
        </w:rPr>
        <w:t>PostgreSQL, SQLite, MySQL, Firebase, MongoDB</w:t>
      </w:r>
    </w:p>
    <w:p w14:paraId="61A89B11" w14:textId="65AF841A" w:rsidR="00CA165C" w:rsidRPr="00A16039" w:rsidRDefault="004A5ED3" w:rsidP="008B1BD9">
      <w:pPr>
        <w:pStyle w:val="ListBullet"/>
        <w:numPr>
          <w:ilvl w:val="0"/>
          <w:numId w:val="0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2"/>
        </w:rPr>
        <w:t>Other</w:t>
      </w:r>
      <w:r w:rsidR="008E38F3" w:rsidRPr="00DF7AA7">
        <w:rPr>
          <w:rFonts w:ascii="Times New Roman" w:hAnsi="Times New Roman" w:cs="Times New Roman"/>
          <w:b/>
          <w:bCs/>
          <w:sz w:val="22"/>
        </w:rPr>
        <w:t>:</w:t>
      </w:r>
      <w:r>
        <w:rPr>
          <w:rFonts w:ascii="Times New Roman" w:hAnsi="Times New Roman" w:cs="Times New Roman"/>
          <w:b/>
          <w:bCs/>
          <w:sz w:val="22"/>
        </w:rPr>
        <w:tab/>
      </w:r>
      <w:r w:rsidR="008E38F3" w:rsidRPr="00DF7AA7">
        <w:rPr>
          <w:rFonts w:ascii="Times New Roman" w:hAnsi="Times New Roman" w:cs="Times New Roman"/>
          <w:sz w:val="22"/>
        </w:rPr>
        <w:t xml:space="preserve"> </w:t>
      </w:r>
      <w:r w:rsidR="008E38F3">
        <w:rPr>
          <w:rFonts w:ascii="Times New Roman" w:hAnsi="Times New Roman" w:cs="Times New Roman"/>
          <w:sz w:val="22"/>
        </w:rPr>
        <w:t xml:space="preserve">               </w:t>
      </w:r>
      <w:r w:rsidR="00D547D8">
        <w:rPr>
          <w:rFonts w:ascii="Times New Roman" w:hAnsi="Times New Roman" w:cs="Times New Roman"/>
          <w:sz w:val="22"/>
        </w:rPr>
        <w:t xml:space="preserve">                      </w:t>
      </w:r>
      <w:r w:rsidR="00D547D8" w:rsidRPr="00A16039">
        <w:rPr>
          <w:rFonts w:ascii="Times New Roman" w:hAnsi="Times New Roman" w:cs="Times New Roman"/>
          <w:sz w:val="23"/>
          <w:szCs w:val="23"/>
        </w:rPr>
        <w:t>Docker, GitHub Actions, GCP</w:t>
      </w:r>
      <w:r w:rsidR="00D547D8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8E38F3" w:rsidRPr="00A16039">
        <w:rPr>
          <w:rFonts w:ascii="Times New Roman" w:hAnsi="Times New Roman" w:cs="Times New Roman"/>
          <w:sz w:val="23"/>
          <w:szCs w:val="23"/>
        </w:rPr>
        <w:t>Airbyte</w:t>
      </w:r>
      <w:proofErr w:type="spellEnd"/>
      <w:r w:rsidR="008E38F3" w:rsidRPr="00A16039">
        <w:rPr>
          <w:rFonts w:ascii="Times New Roman" w:hAnsi="Times New Roman" w:cs="Times New Roman"/>
          <w:sz w:val="23"/>
          <w:szCs w:val="23"/>
        </w:rPr>
        <w:t xml:space="preserve">, DBT, Snowflake, </w:t>
      </w:r>
      <w:proofErr w:type="spellStart"/>
      <w:r w:rsidR="008E38F3" w:rsidRPr="00A16039">
        <w:rPr>
          <w:rFonts w:ascii="Times New Roman" w:hAnsi="Times New Roman" w:cs="Times New Roman"/>
          <w:sz w:val="23"/>
          <w:szCs w:val="23"/>
        </w:rPr>
        <w:t>Metabase</w:t>
      </w:r>
      <w:proofErr w:type="spellEnd"/>
      <w:r w:rsidR="00D547D8">
        <w:rPr>
          <w:rFonts w:ascii="Times New Roman" w:hAnsi="Times New Roman" w:cs="Times New Roman"/>
          <w:sz w:val="23"/>
          <w:szCs w:val="23"/>
        </w:rPr>
        <w:t>, Power Bi</w:t>
      </w:r>
    </w:p>
    <w:sectPr w:rsidR="00CA165C" w:rsidRPr="00A16039" w:rsidSect="00E470C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720" w:right="720" w:bottom="720" w:left="720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1659" w14:textId="77777777" w:rsidR="006C5809" w:rsidRDefault="006C5809">
      <w:pPr>
        <w:spacing w:after="0"/>
      </w:pPr>
      <w:r>
        <w:separator/>
      </w:r>
    </w:p>
  </w:endnote>
  <w:endnote w:type="continuationSeparator" w:id="0">
    <w:p w14:paraId="3C4CBB0C" w14:textId="77777777" w:rsidR="006C5809" w:rsidRDefault="006C5809">
      <w:pPr>
        <w:spacing w:after="0"/>
      </w:pPr>
      <w:r>
        <w:continuationSeparator/>
      </w:r>
    </w:p>
  </w:endnote>
  <w:endnote w:type="continuationNotice" w:id="1">
    <w:p w14:paraId="1CA3D65F" w14:textId="77777777" w:rsidR="006C5809" w:rsidRDefault="006C580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7008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8AE67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91AD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63BD" w14:textId="77777777" w:rsidR="006C5809" w:rsidRDefault="006C5809">
      <w:pPr>
        <w:spacing w:after="0"/>
      </w:pPr>
      <w:r>
        <w:separator/>
      </w:r>
    </w:p>
  </w:footnote>
  <w:footnote w:type="continuationSeparator" w:id="0">
    <w:p w14:paraId="1B27C491" w14:textId="77777777" w:rsidR="006C5809" w:rsidRDefault="006C5809">
      <w:pPr>
        <w:spacing w:after="0"/>
      </w:pPr>
      <w:r>
        <w:continuationSeparator/>
      </w:r>
    </w:p>
  </w:footnote>
  <w:footnote w:type="continuationNotice" w:id="1">
    <w:p w14:paraId="00D1F5EF" w14:textId="77777777" w:rsidR="006C5809" w:rsidRDefault="006C580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65DD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50FC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13CA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1091F0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327369"/>
    <w:multiLevelType w:val="hybridMultilevel"/>
    <w:tmpl w:val="85768AF8"/>
    <w:lvl w:ilvl="0" w:tplc="1000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A463E4"/>
    <w:multiLevelType w:val="hybridMultilevel"/>
    <w:tmpl w:val="EC56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34DCF"/>
    <w:multiLevelType w:val="hybridMultilevel"/>
    <w:tmpl w:val="9658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366765"/>
    <w:multiLevelType w:val="hybridMultilevel"/>
    <w:tmpl w:val="A6C2F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A439D"/>
    <w:multiLevelType w:val="hybridMultilevel"/>
    <w:tmpl w:val="3A5C4F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24F74B68"/>
    <w:multiLevelType w:val="multilevel"/>
    <w:tmpl w:val="37B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E2EC5"/>
    <w:multiLevelType w:val="hybridMultilevel"/>
    <w:tmpl w:val="0EC6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211D25"/>
    <w:multiLevelType w:val="hybridMultilevel"/>
    <w:tmpl w:val="D2AA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F0C9F"/>
    <w:multiLevelType w:val="hybridMultilevel"/>
    <w:tmpl w:val="C164B2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8AF2784"/>
    <w:multiLevelType w:val="hybridMultilevel"/>
    <w:tmpl w:val="DA267D40"/>
    <w:lvl w:ilvl="0" w:tplc="69B250C6">
      <w:start w:val="1"/>
      <w:numFmt w:val="bullet"/>
      <w:lvlText w:val="o"/>
      <w:lvlJc w:val="left"/>
      <w:pPr>
        <w:ind w:left="720" w:hanging="360"/>
      </w:pPr>
      <w:rPr>
        <w:rFonts w:ascii="Symbol" w:hAnsi="Symbol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1607D"/>
    <w:multiLevelType w:val="hybridMultilevel"/>
    <w:tmpl w:val="AD9A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3D67C4"/>
    <w:multiLevelType w:val="hybridMultilevel"/>
    <w:tmpl w:val="244A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162B8"/>
    <w:multiLevelType w:val="hybridMultilevel"/>
    <w:tmpl w:val="0562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42A60"/>
    <w:multiLevelType w:val="hybridMultilevel"/>
    <w:tmpl w:val="AE7C7A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639F1587"/>
    <w:multiLevelType w:val="hybridMultilevel"/>
    <w:tmpl w:val="25220DE6"/>
    <w:lvl w:ilvl="0" w:tplc="7A082C2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66441460"/>
    <w:multiLevelType w:val="multilevel"/>
    <w:tmpl w:val="A35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F5AD0"/>
    <w:multiLevelType w:val="hybridMultilevel"/>
    <w:tmpl w:val="6892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DE450C"/>
    <w:multiLevelType w:val="hybridMultilevel"/>
    <w:tmpl w:val="40AC6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CA3BFE"/>
    <w:multiLevelType w:val="hybridMultilevel"/>
    <w:tmpl w:val="16681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220607"/>
    <w:multiLevelType w:val="hybridMultilevel"/>
    <w:tmpl w:val="D9E60EA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228498085">
    <w:abstractNumId w:val="9"/>
  </w:num>
  <w:num w:numId="2" w16cid:durableId="1275944537">
    <w:abstractNumId w:val="9"/>
    <w:lvlOverride w:ilvl="0">
      <w:startOverride w:val="1"/>
    </w:lvlOverride>
  </w:num>
  <w:num w:numId="3" w16cid:durableId="619802450">
    <w:abstractNumId w:val="9"/>
    <w:lvlOverride w:ilvl="0">
      <w:startOverride w:val="1"/>
    </w:lvlOverride>
  </w:num>
  <w:num w:numId="4" w16cid:durableId="761951154">
    <w:abstractNumId w:val="9"/>
    <w:lvlOverride w:ilvl="0">
      <w:startOverride w:val="1"/>
    </w:lvlOverride>
  </w:num>
  <w:num w:numId="5" w16cid:durableId="469638101">
    <w:abstractNumId w:val="7"/>
  </w:num>
  <w:num w:numId="6" w16cid:durableId="2073653687">
    <w:abstractNumId w:val="6"/>
  </w:num>
  <w:num w:numId="7" w16cid:durableId="1114397191">
    <w:abstractNumId w:val="5"/>
  </w:num>
  <w:num w:numId="8" w16cid:durableId="1797479632">
    <w:abstractNumId w:val="4"/>
  </w:num>
  <w:num w:numId="9" w16cid:durableId="1722752158">
    <w:abstractNumId w:val="8"/>
  </w:num>
  <w:num w:numId="10" w16cid:durableId="1404184871">
    <w:abstractNumId w:val="3"/>
  </w:num>
  <w:num w:numId="11" w16cid:durableId="1339695194">
    <w:abstractNumId w:val="2"/>
  </w:num>
  <w:num w:numId="12" w16cid:durableId="950479389">
    <w:abstractNumId w:val="1"/>
  </w:num>
  <w:num w:numId="13" w16cid:durableId="684599625">
    <w:abstractNumId w:val="0"/>
  </w:num>
  <w:num w:numId="14" w16cid:durableId="409546565">
    <w:abstractNumId w:val="17"/>
  </w:num>
  <w:num w:numId="15" w16cid:durableId="1794249461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201287492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823006874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233047074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259922398">
    <w:abstractNumId w:val="22"/>
  </w:num>
  <w:num w:numId="20" w16cid:durableId="770706625">
    <w:abstractNumId w:val="21"/>
  </w:num>
  <w:num w:numId="21" w16cid:durableId="280576180">
    <w:abstractNumId w:val="30"/>
  </w:num>
  <w:num w:numId="22" w16cid:durableId="1862892845">
    <w:abstractNumId w:val="13"/>
  </w:num>
  <w:num w:numId="23" w16cid:durableId="249975115">
    <w:abstractNumId w:val="10"/>
  </w:num>
  <w:num w:numId="24" w16cid:durableId="1598295888">
    <w:abstractNumId w:val="14"/>
  </w:num>
  <w:num w:numId="25" w16cid:durableId="1638416733">
    <w:abstractNumId w:val="31"/>
  </w:num>
  <w:num w:numId="26" w16cid:durableId="1503356469">
    <w:abstractNumId w:val="26"/>
  </w:num>
  <w:num w:numId="27" w16cid:durableId="2069913062">
    <w:abstractNumId w:val="12"/>
  </w:num>
  <w:num w:numId="28" w16cid:durableId="1495141184">
    <w:abstractNumId w:val="23"/>
  </w:num>
  <w:num w:numId="29" w16cid:durableId="2081635303">
    <w:abstractNumId w:val="27"/>
  </w:num>
  <w:num w:numId="30" w16cid:durableId="1464470522">
    <w:abstractNumId w:val="18"/>
  </w:num>
  <w:num w:numId="31" w16cid:durableId="276135854">
    <w:abstractNumId w:val="28"/>
  </w:num>
  <w:num w:numId="32" w16cid:durableId="121652574">
    <w:abstractNumId w:val="24"/>
  </w:num>
  <w:num w:numId="33" w16cid:durableId="1849708706">
    <w:abstractNumId w:val="11"/>
  </w:num>
  <w:num w:numId="34" w16cid:durableId="1015956943">
    <w:abstractNumId w:val="25"/>
  </w:num>
  <w:num w:numId="35" w16cid:durableId="870611994">
    <w:abstractNumId w:val="16"/>
  </w:num>
  <w:num w:numId="36" w16cid:durableId="841699313">
    <w:abstractNumId w:val="15"/>
  </w:num>
  <w:num w:numId="37" w16cid:durableId="618268260">
    <w:abstractNumId w:val="29"/>
  </w:num>
  <w:num w:numId="38" w16cid:durableId="910773944">
    <w:abstractNumId w:val="19"/>
  </w:num>
  <w:num w:numId="39" w16cid:durableId="17934740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D3"/>
    <w:rsid w:val="00003455"/>
    <w:rsid w:val="000054A6"/>
    <w:rsid w:val="000125CD"/>
    <w:rsid w:val="00013B13"/>
    <w:rsid w:val="00013D26"/>
    <w:rsid w:val="00021C10"/>
    <w:rsid w:val="000242B2"/>
    <w:rsid w:val="00024718"/>
    <w:rsid w:val="00026629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219E"/>
    <w:rsid w:val="00065FD8"/>
    <w:rsid w:val="00066E2A"/>
    <w:rsid w:val="000747D0"/>
    <w:rsid w:val="00076DB4"/>
    <w:rsid w:val="00077FBE"/>
    <w:rsid w:val="00087ABC"/>
    <w:rsid w:val="0009195F"/>
    <w:rsid w:val="00095D51"/>
    <w:rsid w:val="000B10B1"/>
    <w:rsid w:val="000B1644"/>
    <w:rsid w:val="000B76CF"/>
    <w:rsid w:val="000C0E1C"/>
    <w:rsid w:val="000C2D04"/>
    <w:rsid w:val="000C3062"/>
    <w:rsid w:val="000C452C"/>
    <w:rsid w:val="000C6D53"/>
    <w:rsid w:val="000D1C0F"/>
    <w:rsid w:val="000D355D"/>
    <w:rsid w:val="000D3649"/>
    <w:rsid w:val="000D51B8"/>
    <w:rsid w:val="000E33A0"/>
    <w:rsid w:val="000E4AA0"/>
    <w:rsid w:val="000E7CDB"/>
    <w:rsid w:val="000F6B09"/>
    <w:rsid w:val="001046AC"/>
    <w:rsid w:val="001067C7"/>
    <w:rsid w:val="0011008C"/>
    <w:rsid w:val="00111371"/>
    <w:rsid w:val="00116667"/>
    <w:rsid w:val="001172E5"/>
    <w:rsid w:val="001274B5"/>
    <w:rsid w:val="0013082C"/>
    <w:rsid w:val="001350F6"/>
    <w:rsid w:val="00140528"/>
    <w:rsid w:val="00141756"/>
    <w:rsid w:val="001433E3"/>
    <w:rsid w:val="0014712D"/>
    <w:rsid w:val="00150E8F"/>
    <w:rsid w:val="0016014D"/>
    <w:rsid w:val="001608CC"/>
    <w:rsid w:val="0016394D"/>
    <w:rsid w:val="00165B98"/>
    <w:rsid w:val="0018191F"/>
    <w:rsid w:val="00181FE7"/>
    <w:rsid w:val="0018256D"/>
    <w:rsid w:val="0018339D"/>
    <w:rsid w:val="00186230"/>
    <w:rsid w:val="0019330A"/>
    <w:rsid w:val="00194AED"/>
    <w:rsid w:val="001A4868"/>
    <w:rsid w:val="001A67F0"/>
    <w:rsid w:val="001B34A2"/>
    <w:rsid w:val="001B4226"/>
    <w:rsid w:val="001B73BE"/>
    <w:rsid w:val="001D4B58"/>
    <w:rsid w:val="001E6040"/>
    <w:rsid w:val="001F6014"/>
    <w:rsid w:val="001F7653"/>
    <w:rsid w:val="00200572"/>
    <w:rsid w:val="00214CA4"/>
    <w:rsid w:val="00217B8F"/>
    <w:rsid w:val="00221895"/>
    <w:rsid w:val="00223102"/>
    <w:rsid w:val="00230444"/>
    <w:rsid w:val="00243344"/>
    <w:rsid w:val="0024657D"/>
    <w:rsid w:val="00262033"/>
    <w:rsid w:val="00271453"/>
    <w:rsid w:val="00276E4F"/>
    <w:rsid w:val="00287702"/>
    <w:rsid w:val="00291649"/>
    <w:rsid w:val="00295104"/>
    <w:rsid w:val="002A077D"/>
    <w:rsid w:val="002A5B74"/>
    <w:rsid w:val="002C0DDD"/>
    <w:rsid w:val="002C3CEE"/>
    <w:rsid w:val="002D59A2"/>
    <w:rsid w:val="002D6A41"/>
    <w:rsid w:val="002E2028"/>
    <w:rsid w:val="002E2836"/>
    <w:rsid w:val="002E3B06"/>
    <w:rsid w:val="002F5F1B"/>
    <w:rsid w:val="00302F19"/>
    <w:rsid w:val="003037DF"/>
    <w:rsid w:val="00304507"/>
    <w:rsid w:val="003108DB"/>
    <w:rsid w:val="00313E4C"/>
    <w:rsid w:val="00315F1F"/>
    <w:rsid w:val="00325BB9"/>
    <w:rsid w:val="00330D66"/>
    <w:rsid w:val="00331246"/>
    <w:rsid w:val="003319FB"/>
    <w:rsid w:val="00335A55"/>
    <w:rsid w:val="00336E31"/>
    <w:rsid w:val="00337206"/>
    <w:rsid w:val="00345D0F"/>
    <w:rsid w:val="00351D1B"/>
    <w:rsid w:val="00357FD0"/>
    <w:rsid w:val="0036014C"/>
    <w:rsid w:val="00360249"/>
    <w:rsid w:val="003619BD"/>
    <w:rsid w:val="003630D5"/>
    <w:rsid w:val="00374627"/>
    <w:rsid w:val="00375493"/>
    <w:rsid w:val="00380722"/>
    <w:rsid w:val="003859CA"/>
    <w:rsid w:val="00394A6D"/>
    <w:rsid w:val="00394DEA"/>
    <w:rsid w:val="003974AC"/>
    <w:rsid w:val="00397A7A"/>
    <w:rsid w:val="003B2143"/>
    <w:rsid w:val="003B3CD7"/>
    <w:rsid w:val="003B52FA"/>
    <w:rsid w:val="003C14A1"/>
    <w:rsid w:val="003C1D78"/>
    <w:rsid w:val="003C30E7"/>
    <w:rsid w:val="003C38F0"/>
    <w:rsid w:val="003C40FC"/>
    <w:rsid w:val="003C5D8C"/>
    <w:rsid w:val="003D3A35"/>
    <w:rsid w:val="003E2DF5"/>
    <w:rsid w:val="003E31EE"/>
    <w:rsid w:val="003F19B9"/>
    <w:rsid w:val="00400FD0"/>
    <w:rsid w:val="0040118E"/>
    <w:rsid w:val="00403DC8"/>
    <w:rsid w:val="004061B9"/>
    <w:rsid w:val="00412252"/>
    <w:rsid w:val="004134C6"/>
    <w:rsid w:val="00414CFC"/>
    <w:rsid w:val="00420DE9"/>
    <w:rsid w:val="00420E14"/>
    <w:rsid w:val="0042142B"/>
    <w:rsid w:val="00421D07"/>
    <w:rsid w:val="004251B8"/>
    <w:rsid w:val="004267D4"/>
    <w:rsid w:val="00433CD1"/>
    <w:rsid w:val="00433F3C"/>
    <w:rsid w:val="00434AF5"/>
    <w:rsid w:val="00445933"/>
    <w:rsid w:val="004476A1"/>
    <w:rsid w:val="004476B0"/>
    <w:rsid w:val="00456E15"/>
    <w:rsid w:val="00464B5A"/>
    <w:rsid w:val="004701D1"/>
    <w:rsid w:val="00483F8E"/>
    <w:rsid w:val="00484950"/>
    <w:rsid w:val="00487234"/>
    <w:rsid w:val="00492D87"/>
    <w:rsid w:val="00496D64"/>
    <w:rsid w:val="004A4BFA"/>
    <w:rsid w:val="004A5277"/>
    <w:rsid w:val="004A5ED3"/>
    <w:rsid w:val="004B1867"/>
    <w:rsid w:val="004B2484"/>
    <w:rsid w:val="004C35E4"/>
    <w:rsid w:val="004C37FE"/>
    <w:rsid w:val="004C6BDC"/>
    <w:rsid w:val="004C6C33"/>
    <w:rsid w:val="004D433E"/>
    <w:rsid w:val="004E47F6"/>
    <w:rsid w:val="004E6381"/>
    <w:rsid w:val="004F0CCB"/>
    <w:rsid w:val="004F1866"/>
    <w:rsid w:val="004F305A"/>
    <w:rsid w:val="004F7524"/>
    <w:rsid w:val="00504FB9"/>
    <w:rsid w:val="0050658D"/>
    <w:rsid w:val="005114E7"/>
    <w:rsid w:val="00523CB5"/>
    <w:rsid w:val="005338E9"/>
    <w:rsid w:val="00534F72"/>
    <w:rsid w:val="00536083"/>
    <w:rsid w:val="00542008"/>
    <w:rsid w:val="00544CB1"/>
    <w:rsid w:val="005463C0"/>
    <w:rsid w:val="00553F7F"/>
    <w:rsid w:val="005609D4"/>
    <w:rsid w:val="00573814"/>
    <w:rsid w:val="00582E2D"/>
    <w:rsid w:val="00586EF0"/>
    <w:rsid w:val="00592E23"/>
    <w:rsid w:val="005A1CE4"/>
    <w:rsid w:val="005A29F5"/>
    <w:rsid w:val="005A77FC"/>
    <w:rsid w:val="005A7D8A"/>
    <w:rsid w:val="005B5487"/>
    <w:rsid w:val="005B63D2"/>
    <w:rsid w:val="005C004A"/>
    <w:rsid w:val="005C043C"/>
    <w:rsid w:val="005C0817"/>
    <w:rsid w:val="005C1AED"/>
    <w:rsid w:val="005C2BF4"/>
    <w:rsid w:val="005C4F2F"/>
    <w:rsid w:val="005D2535"/>
    <w:rsid w:val="005D49B2"/>
    <w:rsid w:val="005D58BD"/>
    <w:rsid w:val="005D5D10"/>
    <w:rsid w:val="005E5E55"/>
    <w:rsid w:val="005F04C0"/>
    <w:rsid w:val="005F1219"/>
    <w:rsid w:val="005F13A6"/>
    <w:rsid w:val="005F4F5C"/>
    <w:rsid w:val="00601AE5"/>
    <w:rsid w:val="00604F18"/>
    <w:rsid w:val="00605599"/>
    <w:rsid w:val="006118AD"/>
    <w:rsid w:val="00616068"/>
    <w:rsid w:val="00617CB5"/>
    <w:rsid w:val="006222FE"/>
    <w:rsid w:val="00623609"/>
    <w:rsid w:val="00626AF8"/>
    <w:rsid w:val="00627B1A"/>
    <w:rsid w:val="00632112"/>
    <w:rsid w:val="00637C40"/>
    <w:rsid w:val="006552FD"/>
    <w:rsid w:val="006558D9"/>
    <w:rsid w:val="00657D21"/>
    <w:rsid w:val="00672386"/>
    <w:rsid w:val="00672A37"/>
    <w:rsid w:val="006734FD"/>
    <w:rsid w:val="00674531"/>
    <w:rsid w:val="00676A0F"/>
    <w:rsid w:val="00683C2A"/>
    <w:rsid w:val="006855C7"/>
    <w:rsid w:val="00692F19"/>
    <w:rsid w:val="0069528A"/>
    <w:rsid w:val="006953A2"/>
    <w:rsid w:val="006A3D6F"/>
    <w:rsid w:val="006A4CD0"/>
    <w:rsid w:val="006A5259"/>
    <w:rsid w:val="006A66FA"/>
    <w:rsid w:val="006A7AD1"/>
    <w:rsid w:val="006B14C8"/>
    <w:rsid w:val="006B14ED"/>
    <w:rsid w:val="006B4315"/>
    <w:rsid w:val="006C05D2"/>
    <w:rsid w:val="006C0D3D"/>
    <w:rsid w:val="006C32FA"/>
    <w:rsid w:val="006C5809"/>
    <w:rsid w:val="006D0954"/>
    <w:rsid w:val="006D236F"/>
    <w:rsid w:val="006D2D27"/>
    <w:rsid w:val="006D7D0F"/>
    <w:rsid w:val="006E0605"/>
    <w:rsid w:val="006E401C"/>
    <w:rsid w:val="006E5943"/>
    <w:rsid w:val="006F0EAE"/>
    <w:rsid w:val="006F2441"/>
    <w:rsid w:val="006F2EB2"/>
    <w:rsid w:val="006F3D4D"/>
    <w:rsid w:val="00702321"/>
    <w:rsid w:val="00706D7A"/>
    <w:rsid w:val="00711175"/>
    <w:rsid w:val="00712084"/>
    <w:rsid w:val="007148DA"/>
    <w:rsid w:val="00727FDE"/>
    <w:rsid w:val="00736C75"/>
    <w:rsid w:val="00740B54"/>
    <w:rsid w:val="00751977"/>
    <w:rsid w:val="007571DC"/>
    <w:rsid w:val="00760424"/>
    <w:rsid w:val="00762A3D"/>
    <w:rsid w:val="00763A19"/>
    <w:rsid w:val="00771326"/>
    <w:rsid w:val="00771EAB"/>
    <w:rsid w:val="00771F1E"/>
    <w:rsid w:val="007738D2"/>
    <w:rsid w:val="00774126"/>
    <w:rsid w:val="0077463F"/>
    <w:rsid w:val="0077621B"/>
    <w:rsid w:val="00781236"/>
    <w:rsid w:val="00782570"/>
    <w:rsid w:val="00787EDE"/>
    <w:rsid w:val="00792C51"/>
    <w:rsid w:val="007941C7"/>
    <w:rsid w:val="007963CE"/>
    <w:rsid w:val="007A0D20"/>
    <w:rsid w:val="007A7186"/>
    <w:rsid w:val="007A7583"/>
    <w:rsid w:val="007D00B3"/>
    <w:rsid w:val="007D408D"/>
    <w:rsid w:val="007D6348"/>
    <w:rsid w:val="007E4CF8"/>
    <w:rsid w:val="007F0FF8"/>
    <w:rsid w:val="007F2175"/>
    <w:rsid w:val="00802986"/>
    <w:rsid w:val="00812AA5"/>
    <w:rsid w:val="00816510"/>
    <w:rsid w:val="00816542"/>
    <w:rsid w:val="00822188"/>
    <w:rsid w:val="008237FE"/>
    <w:rsid w:val="00824550"/>
    <w:rsid w:val="00827DA2"/>
    <w:rsid w:val="00834589"/>
    <w:rsid w:val="00834B05"/>
    <w:rsid w:val="008362EB"/>
    <w:rsid w:val="008406FF"/>
    <w:rsid w:val="0084136C"/>
    <w:rsid w:val="00842EF2"/>
    <w:rsid w:val="008530F0"/>
    <w:rsid w:val="00855CA3"/>
    <w:rsid w:val="00862E16"/>
    <w:rsid w:val="0086325C"/>
    <w:rsid w:val="008717F0"/>
    <w:rsid w:val="00872CA8"/>
    <w:rsid w:val="00873549"/>
    <w:rsid w:val="008756CC"/>
    <w:rsid w:val="00886378"/>
    <w:rsid w:val="00886E4A"/>
    <w:rsid w:val="00887B3D"/>
    <w:rsid w:val="00890E4E"/>
    <w:rsid w:val="008916B6"/>
    <w:rsid w:val="008B1BD9"/>
    <w:rsid w:val="008C0438"/>
    <w:rsid w:val="008D5413"/>
    <w:rsid w:val="008D5A41"/>
    <w:rsid w:val="008D6A27"/>
    <w:rsid w:val="008E038B"/>
    <w:rsid w:val="008E10EB"/>
    <w:rsid w:val="008E3463"/>
    <w:rsid w:val="008E38F3"/>
    <w:rsid w:val="008E5671"/>
    <w:rsid w:val="008F3F74"/>
    <w:rsid w:val="00907466"/>
    <w:rsid w:val="009124D6"/>
    <w:rsid w:val="00912D4C"/>
    <w:rsid w:val="00924DC2"/>
    <w:rsid w:val="00925124"/>
    <w:rsid w:val="0093056E"/>
    <w:rsid w:val="00932100"/>
    <w:rsid w:val="0093754D"/>
    <w:rsid w:val="00941F53"/>
    <w:rsid w:val="009462DF"/>
    <w:rsid w:val="00947D53"/>
    <w:rsid w:val="00950405"/>
    <w:rsid w:val="00950EA4"/>
    <w:rsid w:val="009528CA"/>
    <w:rsid w:val="00952F98"/>
    <w:rsid w:val="00956C3B"/>
    <w:rsid w:val="00956C85"/>
    <w:rsid w:val="009672ED"/>
    <w:rsid w:val="00971892"/>
    <w:rsid w:val="0097323F"/>
    <w:rsid w:val="009757B2"/>
    <w:rsid w:val="009763C8"/>
    <w:rsid w:val="00980177"/>
    <w:rsid w:val="00982EDE"/>
    <w:rsid w:val="009858B8"/>
    <w:rsid w:val="009936D5"/>
    <w:rsid w:val="009B24B9"/>
    <w:rsid w:val="009C2119"/>
    <w:rsid w:val="009C429D"/>
    <w:rsid w:val="009C7FD6"/>
    <w:rsid w:val="009D04EB"/>
    <w:rsid w:val="009D1A6B"/>
    <w:rsid w:val="009D41D9"/>
    <w:rsid w:val="009D5B56"/>
    <w:rsid w:val="009E0220"/>
    <w:rsid w:val="009E12CD"/>
    <w:rsid w:val="009E3475"/>
    <w:rsid w:val="009F2912"/>
    <w:rsid w:val="009F4CB6"/>
    <w:rsid w:val="009F779D"/>
    <w:rsid w:val="00A00679"/>
    <w:rsid w:val="00A10639"/>
    <w:rsid w:val="00A10FC3"/>
    <w:rsid w:val="00A13F81"/>
    <w:rsid w:val="00A16039"/>
    <w:rsid w:val="00A249B7"/>
    <w:rsid w:val="00A2503E"/>
    <w:rsid w:val="00A27B2D"/>
    <w:rsid w:val="00A31DD3"/>
    <w:rsid w:val="00A36F7A"/>
    <w:rsid w:val="00A505B0"/>
    <w:rsid w:val="00A53CA1"/>
    <w:rsid w:val="00A54FDF"/>
    <w:rsid w:val="00A57751"/>
    <w:rsid w:val="00A63724"/>
    <w:rsid w:val="00A637C7"/>
    <w:rsid w:val="00A65A06"/>
    <w:rsid w:val="00A7066C"/>
    <w:rsid w:val="00A70EFD"/>
    <w:rsid w:val="00A77E25"/>
    <w:rsid w:val="00A8131A"/>
    <w:rsid w:val="00A813EF"/>
    <w:rsid w:val="00A925A1"/>
    <w:rsid w:val="00AA2091"/>
    <w:rsid w:val="00AB04BE"/>
    <w:rsid w:val="00AB2C3D"/>
    <w:rsid w:val="00AC5910"/>
    <w:rsid w:val="00AE07DE"/>
    <w:rsid w:val="00AF3073"/>
    <w:rsid w:val="00B006EB"/>
    <w:rsid w:val="00B0172C"/>
    <w:rsid w:val="00B05C71"/>
    <w:rsid w:val="00B06135"/>
    <w:rsid w:val="00B063E6"/>
    <w:rsid w:val="00B07453"/>
    <w:rsid w:val="00B12DEB"/>
    <w:rsid w:val="00B14EA7"/>
    <w:rsid w:val="00B15C87"/>
    <w:rsid w:val="00B203B6"/>
    <w:rsid w:val="00B2574D"/>
    <w:rsid w:val="00B35070"/>
    <w:rsid w:val="00B35676"/>
    <w:rsid w:val="00B430AF"/>
    <w:rsid w:val="00B46E5D"/>
    <w:rsid w:val="00B5114D"/>
    <w:rsid w:val="00B5201C"/>
    <w:rsid w:val="00B5257D"/>
    <w:rsid w:val="00B541D5"/>
    <w:rsid w:val="00B568A1"/>
    <w:rsid w:val="00B610B1"/>
    <w:rsid w:val="00B735E7"/>
    <w:rsid w:val="00B74919"/>
    <w:rsid w:val="00B769EE"/>
    <w:rsid w:val="00B8342B"/>
    <w:rsid w:val="00B86516"/>
    <w:rsid w:val="00B869BC"/>
    <w:rsid w:val="00B87E68"/>
    <w:rsid w:val="00BB273E"/>
    <w:rsid w:val="00BC0927"/>
    <w:rsid w:val="00BC4561"/>
    <w:rsid w:val="00BD1F69"/>
    <w:rsid w:val="00BD735D"/>
    <w:rsid w:val="00BE466A"/>
    <w:rsid w:val="00BE7FE9"/>
    <w:rsid w:val="00BF417E"/>
    <w:rsid w:val="00BF4224"/>
    <w:rsid w:val="00C00B47"/>
    <w:rsid w:val="00C03729"/>
    <w:rsid w:val="00C03968"/>
    <w:rsid w:val="00C04033"/>
    <w:rsid w:val="00C12710"/>
    <w:rsid w:val="00C2372C"/>
    <w:rsid w:val="00C30D94"/>
    <w:rsid w:val="00C30F46"/>
    <w:rsid w:val="00C33B3F"/>
    <w:rsid w:val="00C37C5F"/>
    <w:rsid w:val="00C41780"/>
    <w:rsid w:val="00C444AC"/>
    <w:rsid w:val="00C57E43"/>
    <w:rsid w:val="00C640B0"/>
    <w:rsid w:val="00C6464E"/>
    <w:rsid w:val="00C72B59"/>
    <w:rsid w:val="00C72E24"/>
    <w:rsid w:val="00C7766C"/>
    <w:rsid w:val="00C8144B"/>
    <w:rsid w:val="00C82C2E"/>
    <w:rsid w:val="00C85EBE"/>
    <w:rsid w:val="00C86F4F"/>
    <w:rsid w:val="00C904F1"/>
    <w:rsid w:val="00C9734F"/>
    <w:rsid w:val="00CA165C"/>
    <w:rsid w:val="00CA5333"/>
    <w:rsid w:val="00CC10DB"/>
    <w:rsid w:val="00CC75DB"/>
    <w:rsid w:val="00CD223D"/>
    <w:rsid w:val="00CD4B02"/>
    <w:rsid w:val="00CE08FE"/>
    <w:rsid w:val="00CF317F"/>
    <w:rsid w:val="00CF5055"/>
    <w:rsid w:val="00CF7581"/>
    <w:rsid w:val="00D016ED"/>
    <w:rsid w:val="00D019E8"/>
    <w:rsid w:val="00D02284"/>
    <w:rsid w:val="00D0516D"/>
    <w:rsid w:val="00D05F48"/>
    <w:rsid w:val="00D07808"/>
    <w:rsid w:val="00D23759"/>
    <w:rsid w:val="00D241A0"/>
    <w:rsid w:val="00D30C15"/>
    <w:rsid w:val="00D33143"/>
    <w:rsid w:val="00D33EB4"/>
    <w:rsid w:val="00D34C98"/>
    <w:rsid w:val="00D36976"/>
    <w:rsid w:val="00D37D67"/>
    <w:rsid w:val="00D4111F"/>
    <w:rsid w:val="00D42AE5"/>
    <w:rsid w:val="00D468C9"/>
    <w:rsid w:val="00D4735F"/>
    <w:rsid w:val="00D52131"/>
    <w:rsid w:val="00D547D8"/>
    <w:rsid w:val="00D56207"/>
    <w:rsid w:val="00D601AB"/>
    <w:rsid w:val="00D61A1D"/>
    <w:rsid w:val="00D6278D"/>
    <w:rsid w:val="00D635C4"/>
    <w:rsid w:val="00D7441A"/>
    <w:rsid w:val="00D74F44"/>
    <w:rsid w:val="00D757F2"/>
    <w:rsid w:val="00D765AF"/>
    <w:rsid w:val="00D803EA"/>
    <w:rsid w:val="00D84117"/>
    <w:rsid w:val="00D95183"/>
    <w:rsid w:val="00DC6FB9"/>
    <w:rsid w:val="00DD39A2"/>
    <w:rsid w:val="00DD4208"/>
    <w:rsid w:val="00DD513C"/>
    <w:rsid w:val="00DF3D23"/>
    <w:rsid w:val="00DF4154"/>
    <w:rsid w:val="00DF74DA"/>
    <w:rsid w:val="00DF7AA7"/>
    <w:rsid w:val="00DF7D65"/>
    <w:rsid w:val="00E01B82"/>
    <w:rsid w:val="00E23538"/>
    <w:rsid w:val="00E24558"/>
    <w:rsid w:val="00E2523E"/>
    <w:rsid w:val="00E279A4"/>
    <w:rsid w:val="00E321B6"/>
    <w:rsid w:val="00E45F8D"/>
    <w:rsid w:val="00E470C0"/>
    <w:rsid w:val="00E565FE"/>
    <w:rsid w:val="00E56E77"/>
    <w:rsid w:val="00E57439"/>
    <w:rsid w:val="00E71047"/>
    <w:rsid w:val="00E726F0"/>
    <w:rsid w:val="00E91D20"/>
    <w:rsid w:val="00E960D8"/>
    <w:rsid w:val="00EA1DAF"/>
    <w:rsid w:val="00EA2B92"/>
    <w:rsid w:val="00EA5C0D"/>
    <w:rsid w:val="00EA7FCA"/>
    <w:rsid w:val="00EC12CE"/>
    <w:rsid w:val="00EC52B7"/>
    <w:rsid w:val="00EC7B8B"/>
    <w:rsid w:val="00ED1C34"/>
    <w:rsid w:val="00ED3452"/>
    <w:rsid w:val="00ED45D3"/>
    <w:rsid w:val="00ED598E"/>
    <w:rsid w:val="00ED7FEB"/>
    <w:rsid w:val="00EE25F3"/>
    <w:rsid w:val="00EE442B"/>
    <w:rsid w:val="00EE4BE9"/>
    <w:rsid w:val="00EF4E9F"/>
    <w:rsid w:val="00F03CE5"/>
    <w:rsid w:val="00F04B00"/>
    <w:rsid w:val="00F131AE"/>
    <w:rsid w:val="00F21FEF"/>
    <w:rsid w:val="00F22BC2"/>
    <w:rsid w:val="00F35CE3"/>
    <w:rsid w:val="00F37140"/>
    <w:rsid w:val="00F40303"/>
    <w:rsid w:val="00F40466"/>
    <w:rsid w:val="00F40A15"/>
    <w:rsid w:val="00F41BEE"/>
    <w:rsid w:val="00F420BE"/>
    <w:rsid w:val="00F42D6F"/>
    <w:rsid w:val="00F43101"/>
    <w:rsid w:val="00F470D3"/>
    <w:rsid w:val="00F476F7"/>
    <w:rsid w:val="00F51601"/>
    <w:rsid w:val="00F5231E"/>
    <w:rsid w:val="00F52710"/>
    <w:rsid w:val="00F56D4C"/>
    <w:rsid w:val="00F57D15"/>
    <w:rsid w:val="00F639CC"/>
    <w:rsid w:val="00F7227B"/>
    <w:rsid w:val="00F90857"/>
    <w:rsid w:val="00F90DFC"/>
    <w:rsid w:val="00F92204"/>
    <w:rsid w:val="00F929EC"/>
    <w:rsid w:val="00FA2FB7"/>
    <w:rsid w:val="00FA5E14"/>
    <w:rsid w:val="00FB23AA"/>
    <w:rsid w:val="00FB5509"/>
    <w:rsid w:val="00FD2743"/>
    <w:rsid w:val="00FD48AA"/>
    <w:rsid w:val="00FD635F"/>
    <w:rsid w:val="00FE5812"/>
    <w:rsid w:val="00FF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95EC6"/>
  <w15:chartTrackingRefBased/>
  <w15:docId w15:val="{4CEA9581-00F2-4812-9958-3F7EA644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F0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99"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0D51B8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F40A15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2E3B0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asnainfatmi.com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hasnain-fatmi/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spaces/bexilix/HWC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asnain-Fatmi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dcac-net-cd.vercel.app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y.google.com/store/apps/details?id=com.cipherpix.moveon" TargetMode="External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rqa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235FD1687A446AB37A78EF4F2B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3D216-0529-4415-AA21-2B44F074E571}"/>
      </w:docPartPr>
      <w:docPartBody>
        <w:p w:rsidR="000F7746" w:rsidRDefault="000F7746">
          <w:pPr>
            <w:pStyle w:val="72235FD1687A446AB37A78EF4F2BB74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46"/>
    <w:rsid w:val="000125CD"/>
    <w:rsid w:val="00035D64"/>
    <w:rsid w:val="00077EF0"/>
    <w:rsid w:val="000A336B"/>
    <w:rsid w:val="000B2146"/>
    <w:rsid w:val="000C2D04"/>
    <w:rsid w:val="000F7746"/>
    <w:rsid w:val="00123FD9"/>
    <w:rsid w:val="001C5B2F"/>
    <w:rsid w:val="00217B8F"/>
    <w:rsid w:val="00241385"/>
    <w:rsid w:val="0024657D"/>
    <w:rsid w:val="002602E0"/>
    <w:rsid w:val="0031361A"/>
    <w:rsid w:val="00314583"/>
    <w:rsid w:val="00333D8A"/>
    <w:rsid w:val="00336E31"/>
    <w:rsid w:val="00384C0F"/>
    <w:rsid w:val="004061B9"/>
    <w:rsid w:val="004149CC"/>
    <w:rsid w:val="00414CFC"/>
    <w:rsid w:val="004258CC"/>
    <w:rsid w:val="00431AC5"/>
    <w:rsid w:val="004420C0"/>
    <w:rsid w:val="00464B5A"/>
    <w:rsid w:val="004701D1"/>
    <w:rsid w:val="004A5277"/>
    <w:rsid w:val="0053280F"/>
    <w:rsid w:val="00534F72"/>
    <w:rsid w:val="00537C89"/>
    <w:rsid w:val="00544CB1"/>
    <w:rsid w:val="00553F7F"/>
    <w:rsid w:val="005C0817"/>
    <w:rsid w:val="005C2F35"/>
    <w:rsid w:val="005D2535"/>
    <w:rsid w:val="005D2CBA"/>
    <w:rsid w:val="005F13A6"/>
    <w:rsid w:val="00653797"/>
    <w:rsid w:val="00657D21"/>
    <w:rsid w:val="00683B14"/>
    <w:rsid w:val="006A7AD1"/>
    <w:rsid w:val="006E5943"/>
    <w:rsid w:val="00711CBF"/>
    <w:rsid w:val="007905F5"/>
    <w:rsid w:val="007B0B0C"/>
    <w:rsid w:val="00802980"/>
    <w:rsid w:val="00802986"/>
    <w:rsid w:val="00827DA2"/>
    <w:rsid w:val="00834B05"/>
    <w:rsid w:val="0083590A"/>
    <w:rsid w:val="008362EB"/>
    <w:rsid w:val="00837C76"/>
    <w:rsid w:val="00857554"/>
    <w:rsid w:val="008756CC"/>
    <w:rsid w:val="008B4E3B"/>
    <w:rsid w:val="0091646A"/>
    <w:rsid w:val="00935E37"/>
    <w:rsid w:val="009462DF"/>
    <w:rsid w:val="009516A9"/>
    <w:rsid w:val="009936D5"/>
    <w:rsid w:val="009D5996"/>
    <w:rsid w:val="00A52590"/>
    <w:rsid w:val="00A63724"/>
    <w:rsid w:val="00A637C7"/>
    <w:rsid w:val="00A72440"/>
    <w:rsid w:val="00A91551"/>
    <w:rsid w:val="00AB767D"/>
    <w:rsid w:val="00B030AE"/>
    <w:rsid w:val="00B05C71"/>
    <w:rsid w:val="00B06135"/>
    <w:rsid w:val="00B5114D"/>
    <w:rsid w:val="00B56627"/>
    <w:rsid w:val="00BF417E"/>
    <w:rsid w:val="00BF7140"/>
    <w:rsid w:val="00C36C8E"/>
    <w:rsid w:val="00C41780"/>
    <w:rsid w:val="00CA7E75"/>
    <w:rsid w:val="00CB7540"/>
    <w:rsid w:val="00CC10DB"/>
    <w:rsid w:val="00CD4857"/>
    <w:rsid w:val="00D36976"/>
    <w:rsid w:val="00D5745D"/>
    <w:rsid w:val="00D66FFD"/>
    <w:rsid w:val="00D951F6"/>
    <w:rsid w:val="00DF4154"/>
    <w:rsid w:val="00DF74DA"/>
    <w:rsid w:val="00E279A4"/>
    <w:rsid w:val="00E418D4"/>
    <w:rsid w:val="00E56E77"/>
    <w:rsid w:val="00E57A6A"/>
    <w:rsid w:val="00E66345"/>
    <w:rsid w:val="00E960D8"/>
    <w:rsid w:val="00EC7B8B"/>
    <w:rsid w:val="00F72D02"/>
    <w:rsid w:val="00FA62F9"/>
    <w:rsid w:val="00FE5812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235FD1687A446AB37A78EF4F2BB741">
    <w:name w:val="72235FD1687A446AB37A78EF4F2BB7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0A9F6A7-C362-4B22-98E3-15EE865AB9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685</TotalTime>
  <Pages>1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fatmi</dc:creator>
  <cp:keywords/>
  <dc:description/>
  <cp:lastModifiedBy>Hasnain fatmi</cp:lastModifiedBy>
  <cp:revision>100</cp:revision>
  <cp:lastPrinted>2025-12-03T14:53:00Z</cp:lastPrinted>
  <dcterms:created xsi:type="dcterms:W3CDTF">2024-06-12T05:41:00Z</dcterms:created>
  <dcterms:modified xsi:type="dcterms:W3CDTF">2026-02-18T16:27:00Z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